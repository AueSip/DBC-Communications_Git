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F8D66F" w14:textId="77777777" w:rsidR="000B2D50" w:rsidRPr="003900D9" w:rsidRDefault="00F37B47" w:rsidP="00527A0A">
      <w:r w:rsidRPr="003900D9">
        <w:rPr>
          <w:noProof/>
          <w:sz w:val="20"/>
          <w:szCs w:val="20"/>
          <w:lang w:eastAsia="en-IE"/>
        </w:rPr>
        <w:drawing>
          <wp:anchor distT="0" distB="0" distL="114300" distR="114300" simplePos="0" relativeHeight="251658240" behindDoc="0" locked="0" layoutInCell="1" allowOverlap="1" wp14:anchorId="3780DA31" wp14:editId="07777777">
            <wp:simplePos x="0" y="0"/>
            <wp:positionH relativeFrom="margin">
              <wp:posOffset>4400550</wp:posOffset>
            </wp:positionH>
            <wp:positionV relativeFrom="margin">
              <wp:posOffset>-342900</wp:posOffset>
            </wp:positionV>
            <wp:extent cx="1702435" cy="1809750"/>
            <wp:effectExtent l="0" t="0" r="0" b="0"/>
            <wp:wrapSquare wrapText="bothSides"/>
            <wp:docPr id="1" name="Picture 1" descr="Image result for qq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qi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2435" cy="1809750"/>
                    </a:xfrm>
                    <a:prstGeom prst="rect">
                      <a:avLst/>
                    </a:prstGeom>
                    <a:noFill/>
                    <a:ln>
                      <a:noFill/>
                    </a:ln>
                  </pic:spPr>
                </pic:pic>
              </a:graphicData>
            </a:graphic>
          </wp:anchor>
        </w:drawing>
      </w:r>
      <w:r w:rsidR="00BF6D83" w:rsidRPr="003900D9">
        <w:rPr>
          <w:noProof/>
          <w:lang w:eastAsia="en-IE"/>
        </w:rPr>
        <w:drawing>
          <wp:inline distT="0" distB="0" distL="0" distR="0" wp14:anchorId="784E8FC4" wp14:editId="07777777">
            <wp:extent cx="4200525" cy="1447800"/>
            <wp:effectExtent l="0" t="0" r="0" b="0"/>
            <wp:docPr id="2" name="Picture 2" descr="E:\My Documents\Dunboyne\logo.jpg"/>
            <wp:cNvGraphicFramePr/>
            <a:graphic xmlns:a="http://schemas.openxmlformats.org/drawingml/2006/main">
              <a:graphicData uri="http://schemas.openxmlformats.org/drawingml/2006/picture">
                <pic:pic xmlns:pic="http://schemas.openxmlformats.org/drawingml/2006/picture">
                  <pic:nvPicPr>
                    <pic:cNvPr id="2" name="Picture 2" descr="E:\My Documents\Dunboyne\logo.jp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8564" cy="1450571"/>
                    </a:xfrm>
                    <a:prstGeom prst="rect">
                      <a:avLst/>
                    </a:prstGeom>
                    <a:noFill/>
                    <a:ln>
                      <a:noFill/>
                    </a:ln>
                  </pic:spPr>
                </pic:pic>
              </a:graphicData>
            </a:graphic>
          </wp:inline>
        </w:drawing>
      </w:r>
      <w:r w:rsidRPr="003900D9">
        <w:rPr>
          <w:sz w:val="20"/>
          <w:szCs w:val="20"/>
        </w:rPr>
        <w:t xml:space="preserve"> </w:t>
      </w:r>
    </w:p>
    <w:p w14:paraId="7C9A7DC7" w14:textId="1535E802" w:rsidR="000B2D50" w:rsidRPr="003900D9" w:rsidRDefault="00840669" w:rsidP="00527A0A">
      <w:pPr>
        <w:pStyle w:val="Heading1"/>
        <w:spacing w:before="0" w:line="240" w:lineRule="auto"/>
        <w:jc w:val="center"/>
        <w:rPr>
          <w:rFonts w:ascii="Calibri" w:hAnsi="Calibri" w:cs="Calibri"/>
        </w:rPr>
      </w:pPr>
      <w:r w:rsidRPr="003900D9">
        <w:rPr>
          <w:rFonts w:ascii="Calibri" w:hAnsi="Calibri" w:cs="Calibri"/>
        </w:rPr>
        <w:t>Assessment</w:t>
      </w:r>
      <w:r w:rsidR="00C264D2" w:rsidRPr="003900D9">
        <w:rPr>
          <w:rFonts w:ascii="Calibri" w:hAnsi="Calibri" w:cs="Calibri"/>
        </w:rPr>
        <w:t xml:space="preserve"> </w:t>
      </w:r>
      <w:r w:rsidR="00E734A5" w:rsidRPr="003900D9">
        <w:rPr>
          <w:rFonts w:ascii="Calibri" w:hAnsi="Calibri" w:cs="Calibri"/>
        </w:rPr>
        <w:t>brief:</w:t>
      </w:r>
      <w:r w:rsidR="002E4B4C" w:rsidRPr="003900D9">
        <w:rPr>
          <w:rFonts w:ascii="Calibri" w:hAnsi="Calibri" w:cs="Calibri"/>
        </w:rPr>
        <w:t xml:space="preserve"> </w:t>
      </w:r>
      <w:r w:rsidR="00363FC0" w:rsidRPr="003900D9">
        <w:rPr>
          <w:rFonts w:ascii="Calibri" w:hAnsi="Calibri" w:cs="Calibri"/>
        </w:rPr>
        <w:t>Future Options</w:t>
      </w:r>
    </w:p>
    <w:p w14:paraId="5012522B" w14:textId="77777777" w:rsidR="0005140D" w:rsidRPr="003900D9" w:rsidRDefault="0005140D" w:rsidP="00527A0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01"/>
        <w:gridCol w:w="4315"/>
      </w:tblGrid>
      <w:tr w:rsidR="000B2D50" w:rsidRPr="003900D9" w14:paraId="060B0942" w14:textId="77777777" w:rsidTr="4D3F6CBB">
        <w:trPr>
          <w:trHeight w:val="595"/>
        </w:trPr>
        <w:tc>
          <w:tcPr>
            <w:tcW w:w="2607" w:type="pct"/>
          </w:tcPr>
          <w:p w14:paraId="672A6659" w14:textId="77777777" w:rsidR="000B2D50" w:rsidRPr="003900D9" w:rsidRDefault="000B2D50" w:rsidP="00527A0A">
            <w:pPr>
              <w:spacing w:after="0" w:line="240" w:lineRule="auto"/>
              <w:rPr>
                <w:b/>
                <w:bCs/>
                <w:sz w:val="24"/>
                <w:szCs w:val="24"/>
              </w:rPr>
            </w:pPr>
          </w:p>
          <w:p w14:paraId="6FC26DBA" w14:textId="6ED94326" w:rsidR="000B2D50" w:rsidRPr="003900D9" w:rsidRDefault="000B2D50" w:rsidP="00527A0A">
            <w:pPr>
              <w:spacing w:after="0" w:line="240" w:lineRule="auto"/>
            </w:pPr>
            <w:r w:rsidRPr="4D3F6CBB">
              <w:rPr>
                <w:b/>
                <w:bCs/>
                <w:sz w:val="24"/>
                <w:szCs w:val="24"/>
              </w:rPr>
              <w:t>Module Title:</w:t>
            </w:r>
            <w:r>
              <w:tab/>
            </w:r>
            <w:r w:rsidR="001176A7" w:rsidRPr="4D3F6CBB">
              <w:rPr>
                <w:b/>
                <w:bCs/>
                <w:sz w:val="24"/>
                <w:szCs w:val="24"/>
              </w:rPr>
              <w:t>Work Experience/Personal and Professional Development</w:t>
            </w:r>
          </w:p>
        </w:tc>
        <w:tc>
          <w:tcPr>
            <w:tcW w:w="2393" w:type="pct"/>
          </w:tcPr>
          <w:p w14:paraId="0A37501D" w14:textId="77777777" w:rsidR="000B2D50" w:rsidRPr="003900D9" w:rsidRDefault="000B2D50" w:rsidP="00527A0A">
            <w:pPr>
              <w:spacing w:after="0" w:line="240" w:lineRule="auto"/>
              <w:rPr>
                <w:b/>
                <w:bCs/>
                <w:sz w:val="24"/>
                <w:szCs w:val="24"/>
              </w:rPr>
            </w:pPr>
          </w:p>
          <w:p w14:paraId="6E435E7E" w14:textId="55E6FC90" w:rsidR="000B2D50" w:rsidRPr="003900D9" w:rsidRDefault="000B2D50" w:rsidP="00527A0A">
            <w:pPr>
              <w:spacing w:after="0" w:line="240" w:lineRule="auto"/>
            </w:pPr>
            <w:r w:rsidRPr="4D3F6CBB">
              <w:rPr>
                <w:b/>
                <w:bCs/>
                <w:sz w:val="24"/>
                <w:szCs w:val="24"/>
              </w:rPr>
              <w:t>Code:</w:t>
            </w:r>
            <w:r>
              <w:tab/>
            </w:r>
            <w:r w:rsidR="00F27F61" w:rsidRPr="4D3F6CBB">
              <w:rPr>
                <w:b/>
                <w:bCs/>
                <w:sz w:val="24"/>
                <w:szCs w:val="24"/>
              </w:rPr>
              <w:t xml:space="preserve">     </w:t>
            </w:r>
            <w:r w:rsidR="00840669" w:rsidRPr="4D3F6CBB">
              <w:rPr>
                <w:b/>
                <w:bCs/>
                <w:sz w:val="24"/>
                <w:szCs w:val="24"/>
              </w:rPr>
              <w:t>5N1356</w:t>
            </w:r>
            <w:r w:rsidR="00DE30D5" w:rsidRPr="4D3F6CBB">
              <w:rPr>
                <w:b/>
                <w:bCs/>
                <w:sz w:val="24"/>
                <w:szCs w:val="24"/>
              </w:rPr>
              <w:t>/5N2985</w:t>
            </w:r>
          </w:p>
        </w:tc>
      </w:tr>
      <w:tr w:rsidR="000B2D50" w:rsidRPr="003900D9" w14:paraId="71364C84" w14:textId="77777777" w:rsidTr="4D3F6CBB">
        <w:trPr>
          <w:trHeight w:val="611"/>
        </w:trPr>
        <w:tc>
          <w:tcPr>
            <w:tcW w:w="2607" w:type="pct"/>
          </w:tcPr>
          <w:p w14:paraId="5DAB6C7B" w14:textId="77777777" w:rsidR="000B2D50" w:rsidRPr="003900D9" w:rsidRDefault="000B2D50" w:rsidP="00527A0A">
            <w:pPr>
              <w:spacing w:after="0" w:line="240" w:lineRule="auto"/>
              <w:rPr>
                <w:b/>
                <w:bCs/>
                <w:sz w:val="24"/>
                <w:szCs w:val="24"/>
              </w:rPr>
            </w:pPr>
          </w:p>
          <w:p w14:paraId="66F0A12B" w14:textId="433AA209" w:rsidR="000B2D50" w:rsidRPr="003900D9" w:rsidRDefault="0069286C" w:rsidP="4D3F6CBB">
            <w:pPr>
              <w:spacing w:after="0" w:line="240" w:lineRule="auto"/>
            </w:pPr>
            <w:r w:rsidRPr="4D3F6CBB">
              <w:rPr>
                <w:b/>
                <w:bCs/>
                <w:sz w:val="24"/>
                <w:szCs w:val="24"/>
              </w:rPr>
              <w:t>Tutor:</w:t>
            </w:r>
            <w:r>
              <w:tab/>
            </w:r>
            <w:r w:rsidR="00EC46E9" w:rsidRPr="00EC46E9">
              <w:rPr>
                <w:b/>
                <w:bCs/>
              </w:rPr>
              <w:t>Milica Traljic</w:t>
            </w:r>
          </w:p>
        </w:tc>
        <w:tc>
          <w:tcPr>
            <w:tcW w:w="2393" w:type="pct"/>
          </w:tcPr>
          <w:p w14:paraId="4FA4B52A" w14:textId="1DAB3CF4" w:rsidR="00CB4497" w:rsidRDefault="00F27F61" w:rsidP="00527A0A">
            <w:pPr>
              <w:spacing w:after="0" w:line="240" w:lineRule="auto"/>
              <w:rPr>
                <w:b/>
                <w:bCs/>
                <w:sz w:val="24"/>
                <w:szCs w:val="24"/>
              </w:rPr>
            </w:pPr>
            <w:r w:rsidRPr="0A488AB8">
              <w:rPr>
                <w:b/>
                <w:bCs/>
                <w:sz w:val="24"/>
                <w:szCs w:val="24"/>
              </w:rPr>
              <w:t>Weighting:</w:t>
            </w:r>
            <w:r w:rsidR="00681B90" w:rsidRPr="0A488AB8">
              <w:rPr>
                <w:b/>
                <w:bCs/>
                <w:sz w:val="24"/>
                <w:szCs w:val="24"/>
              </w:rPr>
              <w:t xml:space="preserve"> </w:t>
            </w:r>
            <w:r>
              <w:tab/>
            </w:r>
            <w:r w:rsidR="00840669" w:rsidRPr="0A488AB8">
              <w:rPr>
                <w:b/>
                <w:bCs/>
                <w:sz w:val="24"/>
                <w:szCs w:val="24"/>
              </w:rPr>
              <w:t xml:space="preserve">Work Experience: </w:t>
            </w:r>
            <w:r w:rsidR="00E734A5" w:rsidRPr="0A488AB8">
              <w:rPr>
                <w:b/>
                <w:bCs/>
                <w:sz w:val="24"/>
                <w:szCs w:val="24"/>
              </w:rPr>
              <w:t>6</w:t>
            </w:r>
            <w:r w:rsidR="00840669" w:rsidRPr="0A488AB8">
              <w:rPr>
                <w:b/>
                <w:bCs/>
                <w:sz w:val="24"/>
                <w:szCs w:val="24"/>
              </w:rPr>
              <w:t>%</w:t>
            </w:r>
          </w:p>
          <w:p w14:paraId="20E1360D" w14:textId="57AC5CC6" w:rsidR="009D4B01" w:rsidRPr="003900D9" w:rsidRDefault="00CB4497" w:rsidP="00527A0A">
            <w:pPr>
              <w:spacing w:after="0" w:line="240" w:lineRule="auto"/>
            </w:pPr>
            <w:r>
              <w:rPr>
                <w:b/>
                <w:bCs/>
                <w:sz w:val="24"/>
                <w:szCs w:val="24"/>
              </w:rPr>
              <w:tab/>
            </w:r>
            <w:r>
              <w:rPr>
                <w:b/>
                <w:bCs/>
                <w:sz w:val="24"/>
                <w:szCs w:val="24"/>
              </w:rPr>
              <w:tab/>
              <w:t xml:space="preserve">Personal &amp; Professional Dev </w:t>
            </w:r>
            <w:r w:rsidR="0096582D">
              <w:rPr>
                <w:b/>
                <w:bCs/>
                <w:sz w:val="24"/>
                <w:szCs w:val="24"/>
              </w:rPr>
              <w:t>1</w:t>
            </w:r>
            <w:r w:rsidR="00CC072D">
              <w:rPr>
                <w:b/>
                <w:bCs/>
                <w:sz w:val="24"/>
                <w:szCs w:val="24"/>
              </w:rPr>
              <w:t>9</w:t>
            </w:r>
            <w:r w:rsidR="0096582D">
              <w:rPr>
                <w:b/>
                <w:bCs/>
                <w:sz w:val="24"/>
                <w:szCs w:val="24"/>
              </w:rPr>
              <w:t>%</w:t>
            </w:r>
          </w:p>
        </w:tc>
      </w:tr>
      <w:tr w:rsidR="000B2D50" w:rsidRPr="003900D9" w14:paraId="7928A5E0" w14:textId="77777777" w:rsidTr="4D3F6CBB">
        <w:trPr>
          <w:trHeight w:val="1237"/>
        </w:trPr>
        <w:tc>
          <w:tcPr>
            <w:tcW w:w="2607" w:type="pct"/>
          </w:tcPr>
          <w:p w14:paraId="6A05A809" w14:textId="77777777" w:rsidR="000B2D50" w:rsidRPr="003900D9" w:rsidRDefault="000B2D50" w:rsidP="00527A0A">
            <w:pPr>
              <w:spacing w:after="0" w:line="240" w:lineRule="auto"/>
              <w:rPr>
                <w:b/>
                <w:bCs/>
                <w:sz w:val="24"/>
                <w:szCs w:val="24"/>
              </w:rPr>
            </w:pPr>
          </w:p>
          <w:p w14:paraId="1D0ABB39" w14:textId="0F5EE039" w:rsidR="000B2D50" w:rsidRPr="003900D9" w:rsidRDefault="008A7B6F" w:rsidP="00527A0A">
            <w:pPr>
              <w:spacing w:after="0" w:line="240" w:lineRule="auto"/>
              <w:rPr>
                <w:b/>
                <w:bCs/>
                <w:sz w:val="24"/>
                <w:szCs w:val="24"/>
              </w:rPr>
            </w:pPr>
            <w:r w:rsidRPr="0A488AB8">
              <w:rPr>
                <w:b/>
                <w:bCs/>
                <w:sz w:val="24"/>
                <w:szCs w:val="24"/>
              </w:rPr>
              <w:t>Issue Date:</w:t>
            </w:r>
            <w:r w:rsidR="00194EE3" w:rsidRPr="0A488AB8">
              <w:rPr>
                <w:b/>
                <w:bCs/>
                <w:sz w:val="24"/>
                <w:szCs w:val="24"/>
              </w:rPr>
              <w:t xml:space="preserve">  </w:t>
            </w:r>
            <w:r w:rsidR="0037147E">
              <w:rPr>
                <w:b/>
                <w:bCs/>
                <w:sz w:val="24"/>
                <w:szCs w:val="24"/>
              </w:rPr>
              <w:t>10</w:t>
            </w:r>
            <w:r w:rsidR="00EC46E9" w:rsidRPr="00EC46E9">
              <w:rPr>
                <w:b/>
                <w:bCs/>
                <w:sz w:val="24"/>
                <w:szCs w:val="24"/>
              </w:rPr>
              <w:t>/0</w:t>
            </w:r>
            <w:r w:rsidR="00666DCD">
              <w:rPr>
                <w:b/>
                <w:bCs/>
                <w:sz w:val="24"/>
                <w:szCs w:val="24"/>
              </w:rPr>
              <w:t>3</w:t>
            </w:r>
            <w:r w:rsidR="00EC46E9" w:rsidRPr="00EC46E9">
              <w:rPr>
                <w:b/>
                <w:bCs/>
                <w:sz w:val="24"/>
                <w:szCs w:val="24"/>
              </w:rPr>
              <w:t>/2025</w:t>
            </w:r>
          </w:p>
        </w:tc>
        <w:tc>
          <w:tcPr>
            <w:tcW w:w="2393" w:type="pct"/>
          </w:tcPr>
          <w:p w14:paraId="5A39BBE3" w14:textId="77777777" w:rsidR="000B2D50" w:rsidRPr="003900D9" w:rsidRDefault="000B2D50" w:rsidP="00527A0A">
            <w:pPr>
              <w:spacing w:after="0" w:line="240" w:lineRule="auto"/>
              <w:rPr>
                <w:b/>
                <w:bCs/>
                <w:sz w:val="24"/>
                <w:szCs w:val="24"/>
              </w:rPr>
            </w:pPr>
          </w:p>
          <w:p w14:paraId="6A28FCCD" w14:textId="4E134DD5" w:rsidR="008A7B6F" w:rsidRPr="003900D9" w:rsidRDefault="000B2D50" w:rsidP="00527A0A">
            <w:pPr>
              <w:spacing w:after="0" w:line="240" w:lineRule="auto"/>
            </w:pPr>
            <w:r w:rsidRPr="0A488AB8">
              <w:rPr>
                <w:b/>
                <w:bCs/>
                <w:sz w:val="24"/>
                <w:szCs w:val="24"/>
              </w:rPr>
              <w:t>Due Date</w:t>
            </w:r>
            <w:r w:rsidR="003900D9" w:rsidRPr="0A488AB8">
              <w:rPr>
                <w:b/>
                <w:bCs/>
                <w:sz w:val="24"/>
                <w:szCs w:val="24"/>
              </w:rPr>
              <w:t>:</w:t>
            </w:r>
            <w:r w:rsidR="42AF30FD" w:rsidRPr="0A488AB8">
              <w:rPr>
                <w:b/>
                <w:bCs/>
                <w:sz w:val="24"/>
                <w:szCs w:val="24"/>
              </w:rPr>
              <w:t xml:space="preserve"> </w:t>
            </w:r>
            <w:r w:rsidR="001D079D">
              <w:rPr>
                <w:b/>
                <w:bCs/>
                <w:sz w:val="24"/>
                <w:szCs w:val="24"/>
              </w:rPr>
              <w:t>24</w:t>
            </w:r>
            <w:r w:rsidR="00EC46E9" w:rsidRPr="00EC46E9">
              <w:rPr>
                <w:b/>
                <w:bCs/>
                <w:sz w:val="24"/>
                <w:szCs w:val="24"/>
              </w:rPr>
              <w:t>/03/2025</w:t>
            </w:r>
          </w:p>
        </w:tc>
      </w:tr>
    </w:tbl>
    <w:p w14:paraId="41C8F396" w14:textId="77777777" w:rsidR="000B2D50" w:rsidRPr="003900D9" w:rsidRDefault="000B2D50" w:rsidP="00527A0A"/>
    <w:tbl>
      <w:tblPr>
        <w:tblStyle w:val="TableGrid"/>
        <w:tblW w:w="5000" w:type="pct"/>
        <w:tblLook w:val="04A0" w:firstRow="1" w:lastRow="0" w:firstColumn="1" w:lastColumn="0" w:noHBand="0" w:noVBand="1"/>
      </w:tblPr>
      <w:tblGrid>
        <w:gridCol w:w="4687"/>
        <w:gridCol w:w="4329"/>
      </w:tblGrid>
      <w:tr w:rsidR="00056298" w:rsidRPr="003900D9" w14:paraId="2999305A" w14:textId="77777777" w:rsidTr="0066588A">
        <w:trPr>
          <w:trHeight w:val="675"/>
        </w:trPr>
        <w:tc>
          <w:tcPr>
            <w:tcW w:w="2599" w:type="pct"/>
          </w:tcPr>
          <w:p w14:paraId="72A3D3EC" w14:textId="55DF98DE" w:rsidR="00056298" w:rsidRPr="003900D9" w:rsidRDefault="00056298" w:rsidP="00527A0A">
            <w:pPr>
              <w:rPr>
                <w:b/>
              </w:rPr>
            </w:pPr>
            <w:r w:rsidRPr="003900D9">
              <w:rPr>
                <w:b/>
              </w:rPr>
              <w:t xml:space="preserve">Student Name: </w:t>
            </w:r>
          </w:p>
        </w:tc>
        <w:tc>
          <w:tcPr>
            <w:tcW w:w="2401" w:type="pct"/>
          </w:tcPr>
          <w:p w14:paraId="15AB083E" w14:textId="21D320BB" w:rsidR="00056298" w:rsidRPr="003900D9" w:rsidRDefault="00056298" w:rsidP="00527A0A">
            <w:pPr>
              <w:rPr>
                <w:b/>
              </w:rPr>
            </w:pPr>
            <w:r w:rsidRPr="003900D9">
              <w:rPr>
                <w:b/>
              </w:rPr>
              <w:t>Class G</w:t>
            </w:r>
            <w:r w:rsidR="006921A2" w:rsidRPr="003900D9">
              <w:rPr>
                <w:b/>
              </w:rPr>
              <w:t>r</w:t>
            </w:r>
            <w:r w:rsidRPr="003900D9">
              <w:rPr>
                <w:b/>
              </w:rPr>
              <w:t>oup:</w:t>
            </w:r>
            <w:r w:rsidR="00E17B22" w:rsidRPr="003900D9">
              <w:rPr>
                <w:b/>
              </w:rPr>
              <w:t xml:space="preserve"> </w:t>
            </w:r>
            <w:r w:rsidR="00E5399C" w:rsidRPr="003900D9">
              <w:rPr>
                <w:b/>
              </w:rPr>
              <w:t xml:space="preserve"> </w:t>
            </w:r>
          </w:p>
        </w:tc>
      </w:tr>
      <w:tr w:rsidR="00056298" w:rsidRPr="003900D9" w14:paraId="54B2A273" w14:textId="77777777" w:rsidTr="0066588A">
        <w:trPr>
          <w:trHeight w:val="696"/>
        </w:trPr>
        <w:tc>
          <w:tcPr>
            <w:tcW w:w="2599" w:type="pct"/>
          </w:tcPr>
          <w:p w14:paraId="66B7F086" w14:textId="77777777" w:rsidR="00056298" w:rsidRPr="003900D9" w:rsidRDefault="006921A2" w:rsidP="00527A0A">
            <w:pPr>
              <w:rPr>
                <w:b/>
              </w:rPr>
            </w:pPr>
            <w:r w:rsidRPr="003900D9">
              <w:rPr>
                <w:b/>
              </w:rPr>
              <w:t>Course</w:t>
            </w:r>
            <w:r w:rsidR="00056298" w:rsidRPr="003900D9">
              <w:rPr>
                <w:b/>
              </w:rPr>
              <w:t>:</w:t>
            </w:r>
          </w:p>
        </w:tc>
        <w:tc>
          <w:tcPr>
            <w:tcW w:w="2401" w:type="pct"/>
          </w:tcPr>
          <w:p w14:paraId="67B7A450" w14:textId="77777777" w:rsidR="00056298" w:rsidRPr="003900D9" w:rsidRDefault="00056298" w:rsidP="00527A0A">
            <w:pPr>
              <w:rPr>
                <w:b/>
              </w:rPr>
            </w:pPr>
            <w:r w:rsidRPr="003900D9">
              <w:rPr>
                <w:b/>
              </w:rPr>
              <w:t xml:space="preserve">Date of Submission: </w:t>
            </w:r>
          </w:p>
        </w:tc>
      </w:tr>
    </w:tbl>
    <w:p w14:paraId="0D0B940D" w14:textId="77777777" w:rsidR="00056298" w:rsidRPr="003900D9" w:rsidRDefault="00056298" w:rsidP="00527A0A"/>
    <w:p w14:paraId="29E4E232" w14:textId="3B70B3EF" w:rsidR="000033BD" w:rsidRPr="003900D9" w:rsidRDefault="62ECC955" w:rsidP="00527A0A">
      <w:pPr>
        <w:spacing w:line="240" w:lineRule="auto"/>
        <w:rPr>
          <w:b/>
          <w:bCs/>
          <w:sz w:val="24"/>
          <w:szCs w:val="24"/>
          <w:lang w:val="en-GB"/>
        </w:rPr>
      </w:pPr>
      <w:r w:rsidRPr="0A488AB8">
        <w:rPr>
          <w:b/>
          <w:bCs/>
          <w:sz w:val="24"/>
          <w:szCs w:val="24"/>
        </w:rPr>
        <w:t xml:space="preserve">FUTURE PLANNING  </w:t>
      </w:r>
    </w:p>
    <w:p w14:paraId="6E944F68" w14:textId="765DD2E6" w:rsidR="008107F4" w:rsidRPr="008107F4" w:rsidRDefault="53706FAC" w:rsidP="00527A0A">
      <w:pPr>
        <w:pStyle w:val="ListParagraph"/>
        <w:numPr>
          <w:ilvl w:val="1"/>
          <w:numId w:val="29"/>
        </w:numPr>
        <w:spacing w:after="120" w:line="240" w:lineRule="auto"/>
        <w:ind w:left="1434" w:hanging="357"/>
        <w:rPr>
          <w:rFonts w:eastAsia="Calibri"/>
          <w:sz w:val="24"/>
          <w:szCs w:val="24"/>
          <w:lang w:val="en-GB"/>
        </w:rPr>
      </w:pPr>
      <w:r w:rsidRPr="0A488AB8">
        <w:rPr>
          <w:sz w:val="24"/>
          <w:szCs w:val="24"/>
          <w:lang w:val="en-GB"/>
        </w:rPr>
        <w:t xml:space="preserve">Download ‘Future Planning’ Brief from Moodle. </w:t>
      </w:r>
    </w:p>
    <w:p w14:paraId="51E89C80" w14:textId="6B9F9D97" w:rsidR="008107F4" w:rsidRPr="008107F4" w:rsidRDefault="0401EF09" w:rsidP="00527A0A">
      <w:pPr>
        <w:pStyle w:val="ListParagraph"/>
        <w:numPr>
          <w:ilvl w:val="1"/>
          <w:numId w:val="29"/>
        </w:numPr>
        <w:spacing w:after="120" w:line="240" w:lineRule="auto"/>
        <w:ind w:left="1434" w:hanging="357"/>
        <w:rPr>
          <w:rFonts w:eastAsia="Calibri"/>
          <w:sz w:val="24"/>
          <w:szCs w:val="24"/>
          <w:lang w:val="en-GB"/>
        </w:rPr>
      </w:pPr>
      <w:r w:rsidRPr="0A488AB8">
        <w:rPr>
          <w:sz w:val="24"/>
          <w:szCs w:val="24"/>
          <w:lang w:val="en-GB"/>
        </w:rPr>
        <w:t>Complete all tasks in the “Future Planning” document and include screenshots to illustrate research completed and information gathered for all steps</w:t>
      </w:r>
      <w:r w:rsidR="310CB5BD" w:rsidRPr="0A488AB8">
        <w:rPr>
          <w:sz w:val="24"/>
          <w:szCs w:val="24"/>
          <w:lang w:val="en-GB"/>
        </w:rPr>
        <w:t>.</w:t>
      </w:r>
    </w:p>
    <w:p w14:paraId="6534B198" w14:textId="3A185074" w:rsidR="0AE7483F" w:rsidRDefault="0AE7483F" w:rsidP="00527A0A">
      <w:pPr>
        <w:pStyle w:val="ListParagraph"/>
        <w:numPr>
          <w:ilvl w:val="1"/>
          <w:numId w:val="29"/>
        </w:numPr>
        <w:spacing w:after="120" w:line="240" w:lineRule="auto"/>
        <w:ind w:left="1434" w:hanging="357"/>
        <w:rPr>
          <w:rFonts w:eastAsia="Calibri"/>
          <w:sz w:val="24"/>
          <w:szCs w:val="24"/>
        </w:rPr>
      </w:pPr>
      <w:r w:rsidRPr="0A488AB8">
        <w:rPr>
          <w:sz w:val="24"/>
          <w:szCs w:val="24"/>
        </w:rPr>
        <w:t>Upload completed assignment to Moodle submission point</w:t>
      </w:r>
    </w:p>
    <w:p w14:paraId="342A1565" w14:textId="77777777" w:rsidR="00252DEB" w:rsidRPr="003900D9" w:rsidRDefault="00252DEB" w:rsidP="00527A0A">
      <w:pPr>
        <w:spacing w:line="240" w:lineRule="auto"/>
        <w:rPr>
          <w:sz w:val="24"/>
          <w:szCs w:val="24"/>
          <w:lang w:val="en-GB"/>
        </w:rPr>
      </w:pPr>
    </w:p>
    <w:p w14:paraId="72A70398" w14:textId="5590EEE8" w:rsidR="004A15D6" w:rsidRPr="003900D9" w:rsidRDefault="004A15D6" w:rsidP="00527A0A">
      <w:pPr>
        <w:spacing w:line="240" w:lineRule="auto"/>
        <w:rPr>
          <w:b/>
          <w:bCs/>
          <w:sz w:val="24"/>
          <w:szCs w:val="24"/>
        </w:rPr>
      </w:pPr>
      <w:r w:rsidRPr="0A488AB8">
        <w:rPr>
          <w:b/>
          <w:bCs/>
          <w:sz w:val="24"/>
          <w:szCs w:val="24"/>
        </w:rPr>
        <w:t>Learning Outcomes Covered:</w:t>
      </w:r>
    </w:p>
    <w:p w14:paraId="19F50217" w14:textId="10DB29A2" w:rsidR="0517A3CE" w:rsidRDefault="0517A3CE" w:rsidP="00527A0A">
      <w:pPr>
        <w:rPr>
          <w:rFonts w:eastAsia="Calibri"/>
          <w:sz w:val="24"/>
          <w:szCs w:val="24"/>
        </w:rPr>
      </w:pPr>
      <w:r w:rsidRPr="2377B14C">
        <w:rPr>
          <w:rFonts w:eastAsia="Calibri"/>
          <w:sz w:val="24"/>
          <w:szCs w:val="24"/>
        </w:rPr>
        <w:t>Work Experience LO9.</w:t>
      </w:r>
    </w:p>
    <w:p w14:paraId="35A68531" w14:textId="1C63BC0A" w:rsidR="0517A3CE" w:rsidRDefault="0517A3CE" w:rsidP="00527A0A">
      <w:pPr>
        <w:rPr>
          <w:rFonts w:eastAsia="Calibri"/>
          <w:sz w:val="24"/>
          <w:szCs w:val="24"/>
        </w:rPr>
      </w:pPr>
      <w:r w:rsidRPr="2377B14C">
        <w:rPr>
          <w:rFonts w:eastAsia="Calibri"/>
          <w:sz w:val="24"/>
          <w:szCs w:val="24"/>
        </w:rPr>
        <w:t>Personal and Professional Development LO1, LO4, LO6 and LO7.</w:t>
      </w:r>
    </w:p>
    <w:p w14:paraId="6E8A9D35" w14:textId="3FE4BBEA" w:rsidR="2377B14C" w:rsidRDefault="2377B14C" w:rsidP="00527A0A">
      <w:pPr>
        <w:spacing w:line="240" w:lineRule="auto"/>
        <w:rPr>
          <w:sz w:val="24"/>
          <w:szCs w:val="24"/>
        </w:rPr>
      </w:pPr>
    </w:p>
    <w:p w14:paraId="4B94D5A5" w14:textId="77777777" w:rsidR="00363FC0" w:rsidRPr="003900D9" w:rsidRDefault="00363FC0" w:rsidP="00527A0A">
      <w:pPr>
        <w:spacing w:line="240" w:lineRule="auto"/>
        <w:rPr>
          <w:b/>
          <w:bCs/>
          <w:sz w:val="24"/>
          <w:szCs w:val="24"/>
        </w:rPr>
      </w:pPr>
    </w:p>
    <w:p w14:paraId="2DD7ED2C" w14:textId="77777777" w:rsidR="003E21C4" w:rsidRDefault="003E21C4" w:rsidP="00527A0A">
      <w:pPr>
        <w:spacing w:line="240" w:lineRule="auto"/>
        <w:rPr>
          <w:b/>
          <w:bCs/>
          <w:sz w:val="24"/>
          <w:szCs w:val="24"/>
        </w:rPr>
      </w:pPr>
    </w:p>
    <w:p w14:paraId="0E98DCEF" w14:textId="77777777" w:rsidR="003E21C4" w:rsidRDefault="003E21C4" w:rsidP="00527A0A">
      <w:pPr>
        <w:spacing w:line="240" w:lineRule="auto"/>
        <w:rPr>
          <w:b/>
          <w:bCs/>
          <w:sz w:val="24"/>
          <w:szCs w:val="24"/>
        </w:rPr>
      </w:pPr>
    </w:p>
    <w:p w14:paraId="4D339D77" w14:textId="4FB284AE" w:rsidR="004A15D6" w:rsidRPr="003900D9" w:rsidRDefault="004A15D6" w:rsidP="4D3F6CBB">
      <w:pPr>
        <w:spacing w:line="240" w:lineRule="auto"/>
        <w:rPr>
          <w:b/>
          <w:bCs/>
          <w:sz w:val="24"/>
          <w:szCs w:val="24"/>
        </w:rPr>
      </w:pPr>
      <w:r w:rsidRPr="4D3F6CBB">
        <w:rPr>
          <w:b/>
          <w:bCs/>
          <w:sz w:val="24"/>
          <w:szCs w:val="24"/>
        </w:rPr>
        <w:t>Assessment Criteria:</w:t>
      </w:r>
      <w:r>
        <w:tab/>
      </w:r>
    </w:p>
    <w:tbl>
      <w:tblPr>
        <w:tblStyle w:val="TableGrid"/>
        <w:tblW w:w="10291" w:type="dxa"/>
        <w:tblLook w:val="04A0" w:firstRow="1" w:lastRow="0" w:firstColumn="1" w:lastColumn="0" w:noHBand="0" w:noVBand="1"/>
      </w:tblPr>
      <w:tblGrid>
        <w:gridCol w:w="5532"/>
        <w:gridCol w:w="4759"/>
      </w:tblGrid>
      <w:tr w:rsidR="00CE12DB" w:rsidRPr="003900D9" w14:paraId="4AA8B9C9" w14:textId="72C9A191" w:rsidTr="4D3F6CBB">
        <w:trPr>
          <w:trHeight w:val="288"/>
        </w:trPr>
        <w:tc>
          <w:tcPr>
            <w:tcW w:w="10291" w:type="dxa"/>
            <w:gridSpan w:val="2"/>
            <w:shd w:val="clear" w:color="auto" w:fill="BFBFBF" w:themeFill="background1" w:themeFillShade="BF"/>
            <w:vAlign w:val="center"/>
          </w:tcPr>
          <w:p w14:paraId="006F58A7" w14:textId="666BBB0E" w:rsidR="00CE12DB" w:rsidRPr="003900D9" w:rsidRDefault="00CE12DB" w:rsidP="00527A0A">
            <w:pPr>
              <w:spacing w:after="0"/>
              <w:jc w:val="center"/>
              <w:rPr>
                <w:b/>
                <w:sz w:val="24"/>
                <w:szCs w:val="24"/>
              </w:rPr>
            </w:pPr>
            <w:r w:rsidRPr="003900D9">
              <w:rPr>
                <w:b/>
                <w:sz w:val="24"/>
              </w:rPr>
              <w:t>Work Experience</w:t>
            </w:r>
          </w:p>
        </w:tc>
      </w:tr>
      <w:tr w:rsidR="00961AC1" w:rsidRPr="003900D9" w14:paraId="228EBF39" w14:textId="276A9B24" w:rsidTr="4D3F6CBB">
        <w:trPr>
          <w:trHeight w:val="288"/>
        </w:trPr>
        <w:tc>
          <w:tcPr>
            <w:tcW w:w="5532" w:type="dxa"/>
            <w:vAlign w:val="center"/>
          </w:tcPr>
          <w:p w14:paraId="63782C29" w14:textId="77777777" w:rsidR="00961AC1" w:rsidRPr="003900D9" w:rsidRDefault="00961AC1" w:rsidP="00527A0A">
            <w:pPr>
              <w:spacing w:after="0"/>
              <w:rPr>
                <w:b/>
                <w:sz w:val="24"/>
              </w:rPr>
            </w:pPr>
            <w:r w:rsidRPr="003900D9">
              <w:rPr>
                <w:b/>
                <w:sz w:val="24"/>
              </w:rPr>
              <w:t>Topic</w:t>
            </w:r>
          </w:p>
        </w:tc>
        <w:tc>
          <w:tcPr>
            <w:tcW w:w="4759" w:type="dxa"/>
            <w:vAlign w:val="center"/>
          </w:tcPr>
          <w:p w14:paraId="4BD35CE5" w14:textId="77777777" w:rsidR="00961AC1" w:rsidRPr="003900D9" w:rsidRDefault="00961AC1" w:rsidP="00527A0A">
            <w:pPr>
              <w:spacing w:after="0"/>
              <w:jc w:val="center"/>
              <w:rPr>
                <w:b/>
                <w:sz w:val="24"/>
                <w:szCs w:val="24"/>
              </w:rPr>
            </w:pPr>
            <w:r w:rsidRPr="003900D9">
              <w:rPr>
                <w:b/>
                <w:sz w:val="24"/>
                <w:szCs w:val="24"/>
              </w:rPr>
              <w:t>Marks</w:t>
            </w:r>
          </w:p>
        </w:tc>
      </w:tr>
      <w:tr w:rsidR="00961AC1" w:rsidRPr="003900D9" w14:paraId="5D213FB4" w14:textId="427641DE" w:rsidTr="4D3F6CBB">
        <w:trPr>
          <w:trHeight w:val="288"/>
        </w:trPr>
        <w:tc>
          <w:tcPr>
            <w:tcW w:w="5532" w:type="dxa"/>
            <w:vAlign w:val="bottom"/>
          </w:tcPr>
          <w:p w14:paraId="4E436CFD" w14:textId="77777777" w:rsidR="00961AC1" w:rsidRPr="003900D9" w:rsidRDefault="00961AC1" w:rsidP="00527A0A">
            <w:pPr>
              <w:widowControl w:val="0"/>
              <w:autoSpaceDE w:val="0"/>
              <w:autoSpaceDN w:val="0"/>
              <w:adjustRightInd w:val="0"/>
              <w:spacing w:after="0" w:line="254" w:lineRule="exact"/>
              <w:ind w:left="100"/>
              <w:rPr>
                <w:sz w:val="24"/>
                <w:szCs w:val="24"/>
              </w:rPr>
            </w:pPr>
            <w:r w:rsidRPr="003900D9">
              <w:rPr>
                <w:b/>
                <w:bCs/>
              </w:rPr>
              <w:t>Future Planning</w:t>
            </w:r>
          </w:p>
        </w:tc>
        <w:tc>
          <w:tcPr>
            <w:tcW w:w="4759" w:type="dxa"/>
            <w:vAlign w:val="bottom"/>
          </w:tcPr>
          <w:p w14:paraId="3DEEC669" w14:textId="77777777" w:rsidR="00961AC1" w:rsidRPr="003900D9" w:rsidRDefault="00961AC1" w:rsidP="00527A0A">
            <w:pPr>
              <w:widowControl w:val="0"/>
              <w:autoSpaceDE w:val="0"/>
              <w:autoSpaceDN w:val="0"/>
              <w:adjustRightInd w:val="0"/>
              <w:spacing w:after="0" w:line="240" w:lineRule="auto"/>
            </w:pPr>
          </w:p>
        </w:tc>
      </w:tr>
      <w:tr w:rsidR="00961AC1" w:rsidRPr="003900D9" w14:paraId="154E9D3D" w14:textId="3C785568" w:rsidTr="4D3F6CBB">
        <w:trPr>
          <w:trHeight w:val="587"/>
        </w:trPr>
        <w:tc>
          <w:tcPr>
            <w:tcW w:w="5532" w:type="dxa"/>
            <w:tcBorders>
              <w:bottom w:val="single" w:sz="4" w:space="0" w:color="auto"/>
            </w:tcBorders>
            <w:vAlign w:val="bottom"/>
          </w:tcPr>
          <w:p w14:paraId="167E92D7" w14:textId="4463A818" w:rsidR="00961AC1" w:rsidRPr="003900D9" w:rsidRDefault="00961AC1" w:rsidP="4D3F6CBB">
            <w:pPr>
              <w:widowControl w:val="0"/>
              <w:autoSpaceDE w:val="0"/>
              <w:autoSpaceDN w:val="0"/>
              <w:adjustRightInd w:val="0"/>
              <w:spacing w:after="0" w:line="240" w:lineRule="auto"/>
              <w:rPr>
                <w:sz w:val="24"/>
                <w:szCs w:val="24"/>
              </w:rPr>
            </w:pPr>
            <w:r w:rsidRPr="4D3F6CBB">
              <w:t>exploration of possible future education and training in light of work experience</w:t>
            </w:r>
          </w:p>
        </w:tc>
        <w:tc>
          <w:tcPr>
            <w:tcW w:w="4759" w:type="dxa"/>
            <w:vMerge w:val="restart"/>
            <w:tcBorders>
              <w:bottom w:val="single" w:sz="4" w:space="0" w:color="auto"/>
            </w:tcBorders>
            <w:vAlign w:val="center"/>
          </w:tcPr>
          <w:p w14:paraId="29B4EA11" w14:textId="424A2622" w:rsidR="00961AC1" w:rsidRPr="003900D9" w:rsidRDefault="00961AC1" w:rsidP="00527A0A">
            <w:pPr>
              <w:widowControl w:val="0"/>
              <w:autoSpaceDE w:val="0"/>
              <w:autoSpaceDN w:val="0"/>
              <w:adjustRightInd w:val="0"/>
              <w:spacing w:after="0" w:line="240" w:lineRule="auto"/>
              <w:ind w:right="1525"/>
              <w:jc w:val="center"/>
              <w:rPr>
                <w:sz w:val="24"/>
                <w:szCs w:val="24"/>
              </w:rPr>
            </w:pPr>
            <w:r w:rsidRPr="003900D9">
              <w:rPr>
                <w:b/>
                <w:bCs/>
                <w:w w:val="98"/>
                <w:sz w:val="24"/>
                <w:szCs w:val="24"/>
              </w:rPr>
              <w:t xml:space="preserve">                                 6</w:t>
            </w:r>
          </w:p>
        </w:tc>
      </w:tr>
      <w:tr w:rsidR="00961AC1" w:rsidRPr="003900D9" w14:paraId="294B0DB4" w14:textId="2ECFEB24" w:rsidTr="4D3F6CBB">
        <w:trPr>
          <w:trHeight w:val="587"/>
        </w:trPr>
        <w:tc>
          <w:tcPr>
            <w:tcW w:w="5532" w:type="dxa"/>
            <w:tcBorders>
              <w:bottom w:val="single" w:sz="4" w:space="0" w:color="auto"/>
            </w:tcBorders>
            <w:vAlign w:val="bottom"/>
          </w:tcPr>
          <w:p w14:paraId="696A7B76" w14:textId="50D5F172" w:rsidR="00961AC1" w:rsidRPr="003900D9" w:rsidRDefault="00961AC1" w:rsidP="4D3F6CBB">
            <w:pPr>
              <w:widowControl w:val="0"/>
              <w:autoSpaceDE w:val="0"/>
              <w:autoSpaceDN w:val="0"/>
              <w:adjustRightInd w:val="0"/>
              <w:spacing w:after="0" w:line="240" w:lineRule="auto"/>
              <w:rPr>
                <w:sz w:val="19"/>
                <w:szCs w:val="19"/>
              </w:rPr>
            </w:pPr>
            <w:r w:rsidRPr="4D3F6CBB">
              <w:t>exploration of employment options in light of the work experience</w:t>
            </w:r>
          </w:p>
        </w:tc>
        <w:tc>
          <w:tcPr>
            <w:tcW w:w="4759" w:type="dxa"/>
            <w:vMerge/>
            <w:vAlign w:val="center"/>
          </w:tcPr>
          <w:p w14:paraId="350F5C0C" w14:textId="77777777" w:rsidR="00961AC1" w:rsidRPr="003900D9" w:rsidRDefault="00961AC1" w:rsidP="00527A0A">
            <w:pPr>
              <w:widowControl w:val="0"/>
              <w:autoSpaceDE w:val="0"/>
              <w:autoSpaceDN w:val="0"/>
              <w:adjustRightInd w:val="0"/>
              <w:spacing w:after="0" w:line="240" w:lineRule="auto"/>
              <w:ind w:right="1525"/>
              <w:jc w:val="center"/>
              <w:rPr>
                <w:b/>
                <w:bCs/>
                <w:w w:val="98"/>
                <w:sz w:val="24"/>
                <w:szCs w:val="24"/>
              </w:rPr>
            </w:pPr>
          </w:p>
        </w:tc>
      </w:tr>
      <w:tr w:rsidR="003F3CB4" w:rsidRPr="003900D9" w14:paraId="0A7756D0" w14:textId="77777777" w:rsidTr="4D3F6CBB">
        <w:trPr>
          <w:trHeight w:val="70"/>
        </w:trPr>
        <w:tc>
          <w:tcPr>
            <w:tcW w:w="10291" w:type="dxa"/>
            <w:gridSpan w:val="2"/>
            <w:shd w:val="clear" w:color="auto" w:fill="BFBFBF" w:themeFill="background1" w:themeFillShade="BF"/>
            <w:vAlign w:val="bottom"/>
          </w:tcPr>
          <w:p w14:paraId="3A23CCDF" w14:textId="00C794DE" w:rsidR="003F3CB4" w:rsidRPr="003900D9" w:rsidRDefault="003F3CB4" w:rsidP="00527A0A">
            <w:pPr>
              <w:widowControl w:val="0"/>
              <w:autoSpaceDE w:val="0"/>
              <w:autoSpaceDN w:val="0"/>
              <w:adjustRightInd w:val="0"/>
              <w:spacing w:after="0" w:line="240" w:lineRule="auto"/>
              <w:jc w:val="center"/>
              <w:rPr>
                <w:b/>
                <w:sz w:val="23"/>
                <w:szCs w:val="23"/>
              </w:rPr>
            </w:pPr>
            <w:r w:rsidRPr="003F3CB4">
              <w:rPr>
                <w:b/>
              </w:rPr>
              <w:t>Personal and Professional Development</w:t>
            </w:r>
          </w:p>
        </w:tc>
      </w:tr>
      <w:tr w:rsidR="003F3CB4" w:rsidRPr="003900D9" w14:paraId="01AB711B" w14:textId="77777777" w:rsidTr="4D3F6CBB">
        <w:trPr>
          <w:trHeight w:val="70"/>
        </w:trPr>
        <w:tc>
          <w:tcPr>
            <w:tcW w:w="5532" w:type="dxa"/>
            <w:vAlign w:val="bottom"/>
          </w:tcPr>
          <w:p w14:paraId="1FE874B1" w14:textId="77777777" w:rsidR="003F3CB4" w:rsidRPr="003900D9" w:rsidRDefault="003F3CB4" w:rsidP="00527A0A">
            <w:pPr>
              <w:widowControl w:val="0"/>
              <w:autoSpaceDE w:val="0"/>
              <w:autoSpaceDN w:val="0"/>
              <w:adjustRightInd w:val="0"/>
              <w:spacing w:after="0" w:line="267" w:lineRule="exact"/>
              <w:rPr>
                <w:color w:val="000000" w:themeColor="text1"/>
                <w:lang w:eastAsia="en-IE"/>
              </w:rPr>
            </w:pPr>
          </w:p>
        </w:tc>
        <w:tc>
          <w:tcPr>
            <w:tcW w:w="4759" w:type="dxa"/>
            <w:vAlign w:val="bottom"/>
          </w:tcPr>
          <w:p w14:paraId="33D15B61" w14:textId="62340F7A" w:rsidR="003F3CB4" w:rsidRPr="003900D9" w:rsidRDefault="003F3CB4" w:rsidP="00527A0A">
            <w:pPr>
              <w:widowControl w:val="0"/>
              <w:autoSpaceDE w:val="0"/>
              <w:autoSpaceDN w:val="0"/>
              <w:adjustRightInd w:val="0"/>
              <w:spacing w:after="0" w:line="240" w:lineRule="auto"/>
              <w:jc w:val="center"/>
              <w:rPr>
                <w:b/>
                <w:sz w:val="23"/>
                <w:szCs w:val="23"/>
              </w:rPr>
            </w:pPr>
            <w:r>
              <w:rPr>
                <w:b/>
                <w:sz w:val="23"/>
                <w:szCs w:val="23"/>
              </w:rPr>
              <w:t>1</w:t>
            </w:r>
            <w:r w:rsidR="00CC072D">
              <w:rPr>
                <w:b/>
                <w:sz w:val="23"/>
                <w:szCs w:val="23"/>
              </w:rPr>
              <w:t>9</w:t>
            </w:r>
            <w:r>
              <w:rPr>
                <w:b/>
                <w:sz w:val="23"/>
                <w:szCs w:val="23"/>
              </w:rPr>
              <w:t xml:space="preserve"> Marks</w:t>
            </w:r>
          </w:p>
        </w:tc>
      </w:tr>
      <w:tr w:rsidR="003F3CB4" w:rsidRPr="003900D9" w14:paraId="5D06A631" w14:textId="77777777" w:rsidTr="4D3F6CBB">
        <w:trPr>
          <w:trHeight w:val="70"/>
        </w:trPr>
        <w:tc>
          <w:tcPr>
            <w:tcW w:w="5532" w:type="dxa"/>
            <w:vAlign w:val="bottom"/>
          </w:tcPr>
          <w:p w14:paraId="336899BF" w14:textId="7F8265FB" w:rsidR="003F3CB4" w:rsidRPr="003900D9" w:rsidRDefault="004F119F" w:rsidP="00527A0A">
            <w:pPr>
              <w:widowControl w:val="0"/>
              <w:autoSpaceDE w:val="0"/>
              <w:autoSpaceDN w:val="0"/>
              <w:adjustRightInd w:val="0"/>
              <w:spacing w:after="0" w:line="267" w:lineRule="exact"/>
              <w:rPr>
                <w:color w:val="000000" w:themeColor="text1"/>
                <w:lang w:eastAsia="en-IE"/>
              </w:rPr>
            </w:pPr>
            <w:r>
              <w:rPr>
                <w:color w:val="000000" w:themeColor="text1"/>
                <w:lang w:eastAsia="en-IE"/>
              </w:rPr>
              <w:t>Fill in funding application form</w:t>
            </w:r>
            <w:r w:rsidR="003E21C4">
              <w:rPr>
                <w:color w:val="000000" w:themeColor="text1"/>
                <w:lang w:eastAsia="en-IE"/>
              </w:rPr>
              <w:t xml:space="preserve"> and</w:t>
            </w:r>
            <w:r w:rsidR="00962BE2">
              <w:rPr>
                <w:color w:val="000000" w:themeColor="text1"/>
                <w:lang w:eastAsia="en-IE"/>
              </w:rPr>
              <w:t xml:space="preserve"> work placement form</w:t>
            </w:r>
          </w:p>
        </w:tc>
        <w:tc>
          <w:tcPr>
            <w:tcW w:w="4759" w:type="dxa"/>
            <w:vAlign w:val="bottom"/>
          </w:tcPr>
          <w:p w14:paraId="4EDF066F" w14:textId="6CB6704A" w:rsidR="003F3CB4" w:rsidRDefault="004F119F" w:rsidP="00527A0A">
            <w:pPr>
              <w:widowControl w:val="0"/>
              <w:autoSpaceDE w:val="0"/>
              <w:autoSpaceDN w:val="0"/>
              <w:adjustRightInd w:val="0"/>
              <w:spacing w:after="0" w:line="240" w:lineRule="auto"/>
              <w:jc w:val="center"/>
              <w:rPr>
                <w:b/>
                <w:sz w:val="23"/>
                <w:szCs w:val="23"/>
              </w:rPr>
            </w:pPr>
            <w:r>
              <w:rPr>
                <w:b/>
                <w:sz w:val="23"/>
                <w:szCs w:val="23"/>
              </w:rPr>
              <w:t>10</w:t>
            </w:r>
          </w:p>
        </w:tc>
      </w:tr>
      <w:tr w:rsidR="00BB5E17" w:rsidRPr="003900D9" w14:paraId="272F863B" w14:textId="77777777" w:rsidTr="4D3F6CBB">
        <w:trPr>
          <w:trHeight w:val="70"/>
        </w:trPr>
        <w:tc>
          <w:tcPr>
            <w:tcW w:w="5532" w:type="dxa"/>
            <w:vAlign w:val="bottom"/>
          </w:tcPr>
          <w:p w14:paraId="37E4B1E0" w14:textId="213681D6" w:rsidR="00BB5E17" w:rsidRDefault="00BB5E17" w:rsidP="00527A0A">
            <w:pPr>
              <w:widowControl w:val="0"/>
              <w:autoSpaceDE w:val="0"/>
              <w:autoSpaceDN w:val="0"/>
              <w:adjustRightInd w:val="0"/>
              <w:spacing w:after="0" w:line="267" w:lineRule="exact"/>
              <w:rPr>
                <w:color w:val="000000" w:themeColor="text1"/>
                <w:lang w:eastAsia="en-IE"/>
              </w:rPr>
            </w:pPr>
            <w:r>
              <w:rPr>
                <w:color w:val="000000" w:themeColor="text1"/>
                <w:lang w:eastAsia="en-IE"/>
              </w:rPr>
              <w:t>Write Personal Statement for UCAS</w:t>
            </w:r>
          </w:p>
        </w:tc>
        <w:tc>
          <w:tcPr>
            <w:tcW w:w="4759" w:type="dxa"/>
            <w:vAlign w:val="bottom"/>
          </w:tcPr>
          <w:p w14:paraId="5B88B909" w14:textId="5280339D" w:rsidR="00BB5E17" w:rsidRDefault="00CC072D" w:rsidP="00527A0A">
            <w:pPr>
              <w:widowControl w:val="0"/>
              <w:autoSpaceDE w:val="0"/>
              <w:autoSpaceDN w:val="0"/>
              <w:adjustRightInd w:val="0"/>
              <w:spacing w:after="0" w:line="240" w:lineRule="auto"/>
              <w:jc w:val="center"/>
              <w:rPr>
                <w:b/>
                <w:sz w:val="23"/>
                <w:szCs w:val="23"/>
              </w:rPr>
            </w:pPr>
            <w:r>
              <w:rPr>
                <w:b/>
                <w:sz w:val="23"/>
                <w:szCs w:val="23"/>
              </w:rPr>
              <w:t>8</w:t>
            </w:r>
          </w:p>
        </w:tc>
      </w:tr>
      <w:tr w:rsidR="00BB5E17" w:rsidRPr="003900D9" w14:paraId="41865C7B" w14:textId="77777777" w:rsidTr="4D3F6CBB">
        <w:trPr>
          <w:trHeight w:val="70"/>
        </w:trPr>
        <w:tc>
          <w:tcPr>
            <w:tcW w:w="5532" w:type="dxa"/>
            <w:vAlign w:val="bottom"/>
          </w:tcPr>
          <w:p w14:paraId="5B6400AA" w14:textId="38DE7E42" w:rsidR="00BB5E17" w:rsidRDefault="00495557" w:rsidP="00527A0A">
            <w:pPr>
              <w:widowControl w:val="0"/>
              <w:autoSpaceDE w:val="0"/>
              <w:autoSpaceDN w:val="0"/>
              <w:adjustRightInd w:val="0"/>
              <w:spacing w:after="0" w:line="267" w:lineRule="exact"/>
              <w:rPr>
                <w:color w:val="000000" w:themeColor="text1"/>
                <w:lang w:eastAsia="en-IE"/>
              </w:rPr>
            </w:pPr>
            <w:r>
              <w:rPr>
                <w:color w:val="000000" w:themeColor="text1"/>
                <w:lang w:eastAsia="en-IE"/>
              </w:rPr>
              <w:t>Framework of Qualifications</w:t>
            </w:r>
          </w:p>
        </w:tc>
        <w:tc>
          <w:tcPr>
            <w:tcW w:w="4759" w:type="dxa"/>
            <w:vAlign w:val="bottom"/>
          </w:tcPr>
          <w:p w14:paraId="267A6BCD" w14:textId="4A9E81F1" w:rsidR="00BB5E17" w:rsidRDefault="00495557" w:rsidP="00527A0A">
            <w:pPr>
              <w:widowControl w:val="0"/>
              <w:autoSpaceDE w:val="0"/>
              <w:autoSpaceDN w:val="0"/>
              <w:adjustRightInd w:val="0"/>
              <w:spacing w:after="0" w:line="240" w:lineRule="auto"/>
              <w:jc w:val="center"/>
              <w:rPr>
                <w:b/>
                <w:sz w:val="23"/>
                <w:szCs w:val="23"/>
              </w:rPr>
            </w:pPr>
            <w:r>
              <w:rPr>
                <w:b/>
                <w:sz w:val="23"/>
                <w:szCs w:val="23"/>
              </w:rPr>
              <w:t>1</w:t>
            </w:r>
          </w:p>
        </w:tc>
      </w:tr>
    </w:tbl>
    <w:p w14:paraId="45FB0818" w14:textId="77777777" w:rsidR="00732CFB" w:rsidRPr="003900D9" w:rsidRDefault="00732CFB" w:rsidP="00527A0A">
      <w:pPr>
        <w:spacing w:line="240" w:lineRule="auto"/>
        <w:rPr>
          <w:b/>
          <w:bCs/>
          <w:sz w:val="24"/>
          <w:szCs w:val="24"/>
        </w:rPr>
      </w:pPr>
    </w:p>
    <w:p w14:paraId="7DE8D97F" w14:textId="77777777" w:rsidR="0043253F" w:rsidRPr="003900D9" w:rsidRDefault="0043253F" w:rsidP="00527A0A">
      <w:pPr>
        <w:rPr>
          <w:b/>
          <w:bCs/>
          <w:sz w:val="24"/>
          <w:szCs w:val="24"/>
        </w:rPr>
      </w:pPr>
      <w:r w:rsidRPr="0A488AB8">
        <w:rPr>
          <w:b/>
          <w:bCs/>
          <w:sz w:val="24"/>
          <w:szCs w:val="24"/>
        </w:rPr>
        <w:t xml:space="preserve">Plagiarism Declaration: </w:t>
      </w:r>
    </w:p>
    <w:p w14:paraId="67D78A1B" w14:textId="77777777" w:rsidR="0043253F" w:rsidRPr="003900D9" w:rsidRDefault="0043253F" w:rsidP="00527A0A">
      <w:r w:rsidRPr="4D3F6CBB">
        <w:t>I declare that this material, which I now submit for assessment, is entirely my own work and has not been taken from the work of others, save and to the extent that such work has been cited and acknowledged within the text of my work. This assignment, or any part of it, has not been previously submitted by me or any other person for assessment on this or any other course of study.</w:t>
      </w:r>
    </w:p>
    <w:p w14:paraId="63EEAF8B" w14:textId="77777777" w:rsidR="0043253F" w:rsidRPr="003900D9" w:rsidRDefault="0043253F" w:rsidP="00527A0A">
      <w:r>
        <w:t>I understand that plagiarism, collusion, and copying is a grave and serious offence in LMETB, and I accept the penalties that may be imposed should I engage in plagiarism, collusion, or copying.</w:t>
      </w:r>
    </w:p>
    <w:p w14:paraId="150619AA" w14:textId="3C2B2DA7" w:rsidR="00F4067A" w:rsidRPr="003900D9" w:rsidRDefault="7B123FAA" w:rsidP="4D3F6CBB">
      <w:pPr>
        <w:spacing w:after="160" w:line="259" w:lineRule="auto"/>
        <w:rPr>
          <w:rFonts w:ascii="Segoe UI" w:eastAsia="Segoe UI" w:hAnsi="Segoe UI" w:cs="Segoe UI"/>
          <w:color w:val="201F1E"/>
        </w:rPr>
      </w:pPr>
      <w:r w:rsidRPr="4D3F6CBB">
        <w:rPr>
          <w:rStyle w:val="Emphasis"/>
          <w:rFonts w:ascii="Segoe UI" w:eastAsia="Segoe UI" w:hAnsi="Segoe UI" w:cs="Segoe UI"/>
          <w:i w:val="0"/>
          <w:iCs w:val="0"/>
          <w:color w:val="201F1E"/>
        </w:rPr>
        <w:t>I pledge to be fair and honest to other learners and to my tutor by completing all of my academic work with integrity. This means that I will respect the standards set by my tutor and LMETB, be responsible for the consequences of my choices, honestly represent my knowledge and abilities, and be a community member that others can trust. </w:t>
      </w:r>
    </w:p>
    <w:p w14:paraId="049F31CB" w14:textId="6CAB4CA6" w:rsidR="00F4067A" w:rsidRPr="003900D9" w:rsidRDefault="00F4067A" w:rsidP="00527A0A">
      <w:pPr>
        <w:rPr>
          <w:b/>
          <w:bCs/>
          <w:sz w:val="24"/>
          <w:szCs w:val="24"/>
        </w:rPr>
      </w:pPr>
    </w:p>
    <w:p w14:paraId="1E97BD2C" w14:textId="4200F8C8" w:rsidR="000B2D50" w:rsidRPr="003900D9" w:rsidRDefault="000B2D50" w:rsidP="4D3F6CBB">
      <w:pPr>
        <w:rPr>
          <w:sz w:val="24"/>
          <w:szCs w:val="24"/>
        </w:rPr>
      </w:pPr>
      <w:r w:rsidRPr="4D3F6CBB">
        <w:rPr>
          <w:b/>
          <w:bCs/>
          <w:sz w:val="24"/>
          <w:szCs w:val="24"/>
        </w:rPr>
        <w:t>Candidate’s signature:</w:t>
      </w:r>
      <w:r w:rsidR="00337208">
        <w:rPr>
          <w:b/>
          <w:bCs/>
          <w:sz w:val="24"/>
          <w:szCs w:val="24"/>
        </w:rPr>
        <w:t xml:space="preserve"> Scott Fowler</w:t>
      </w:r>
      <w:r>
        <w:tab/>
      </w:r>
      <w:r>
        <w:tab/>
      </w:r>
      <w:r>
        <w:tab/>
      </w:r>
      <w:r>
        <w:tab/>
      </w:r>
      <w:r w:rsidRPr="4D3F6CBB">
        <w:rPr>
          <w:sz w:val="24"/>
          <w:szCs w:val="24"/>
        </w:rPr>
        <w:t>________________________________________</w:t>
      </w:r>
    </w:p>
    <w:p w14:paraId="2D1BFC21" w14:textId="289ACA73" w:rsidR="001732AB" w:rsidRPr="003900D9" w:rsidRDefault="000B2D50" w:rsidP="4D3F6CBB">
      <w:pPr>
        <w:spacing w:line="240" w:lineRule="auto"/>
        <w:rPr>
          <w:sz w:val="24"/>
          <w:szCs w:val="24"/>
        </w:rPr>
      </w:pPr>
      <w:r w:rsidRPr="4D3F6CBB">
        <w:rPr>
          <w:b/>
          <w:bCs/>
          <w:sz w:val="24"/>
          <w:szCs w:val="24"/>
        </w:rPr>
        <w:t>Date:</w:t>
      </w:r>
      <w:r w:rsidR="00337208">
        <w:rPr>
          <w:b/>
          <w:bCs/>
          <w:sz w:val="24"/>
          <w:szCs w:val="24"/>
        </w:rPr>
        <w:t xml:space="preserve"> 22/03/25</w:t>
      </w:r>
      <w:r>
        <w:tab/>
      </w:r>
      <w:r>
        <w:tab/>
      </w:r>
      <w:r>
        <w:tab/>
      </w:r>
      <w:r w:rsidRPr="4D3F6CBB">
        <w:rPr>
          <w:sz w:val="24"/>
          <w:szCs w:val="24"/>
        </w:rPr>
        <w:t>________________________________________</w:t>
      </w:r>
    </w:p>
    <w:p w14:paraId="53128261" w14:textId="77777777" w:rsidR="001732AB" w:rsidRPr="003900D9" w:rsidRDefault="001732AB" w:rsidP="00527A0A">
      <w:pPr>
        <w:spacing w:after="0" w:line="240" w:lineRule="auto"/>
        <w:rPr>
          <w:sz w:val="24"/>
          <w:szCs w:val="24"/>
        </w:rPr>
      </w:pPr>
      <w:r w:rsidRPr="003900D9">
        <w:rPr>
          <w:sz w:val="24"/>
          <w:szCs w:val="24"/>
        </w:rPr>
        <w:br w:type="page"/>
      </w:r>
    </w:p>
    <w:p w14:paraId="4E0EC677" w14:textId="18066E07" w:rsidR="00527A0A" w:rsidRDefault="004D6D46" w:rsidP="00527A0A">
      <w:pPr>
        <w:pStyle w:val="ListParagraph"/>
        <w:numPr>
          <w:ilvl w:val="0"/>
          <w:numId w:val="23"/>
        </w:numPr>
      </w:pPr>
      <w:r w:rsidRPr="4D3F6CBB">
        <w:lastRenderedPageBreak/>
        <w:t xml:space="preserve">Having completed your work </w:t>
      </w:r>
      <w:r w:rsidR="000926EA" w:rsidRPr="4D3F6CBB">
        <w:t>placement, i</w:t>
      </w:r>
      <w:r w:rsidR="00363FC0" w:rsidRPr="4D3F6CBB">
        <w:t xml:space="preserve">dentify and discuss </w:t>
      </w:r>
      <w:r w:rsidR="003350F4" w:rsidRPr="4D3F6CBB">
        <w:t>one</w:t>
      </w:r>
      <w:r w:rsidR="00363FC0" w:rsidRPr="4D3F6CBB">
        <w:t xml:space="preserve"> employment opportun</w:t>
      </w:r>
      <w:r w:rsidR="003350F4" w:rsidRPr="4D3F6CBB">
        <w:t>ity</w:t>
      </w:r>
      <w:r w:rsidR="00363FC0" w:rsidRPr="4D3F6CBB">
        <w:t xml:space="preserve"> in </w:t>
      </w:r>
      <w:r w:rsidR="0087652F" w:rsidRPr="4D3F6CBB">
        <w:t xml:space="preserve">the area of work/career </w:t>
      </w:r>
      <w:r w:rsidR="00363FC0" w:rsidRPr="4D3F6CBB">
        <w:t>that interest</w:t>
      </w:r>
      <w:r w:rsidR="0087652F" w:rsidRPr="4D3F6CBB">
        <w:t>s</w:t>
      </w:r>
      <w:r w:rsidR="00363FC0" w:rsidRPr="4D3F6CBB">
        <w:t xml:space="preserve"> you</w:t>
      </w:r>
      <w:r w:rsidR="004A1BC1" w:rsidRPr="4D3F6CBB">
        <w:t xml:space="preserve">. </w:t>
      </w:r>
    </w:p>
    <w:p w14:paraId="4A22F750" w14:textId="1E5F3585" w:rsidR="00E148CF" w:rsidRDefault="00527A0A" w:rsidP="00527A0A">
      <w:r>
        <w:tab/>
        <w:t>You must include</w:t>
      </w:r>
      <w:r w:rsidR="00E148CF">
        <w:t>:</w:t>
      </w:r>
    </w:p>
    <w:p w14:paraId="6DC9700C" w14:textId="24744C94" w:rsidR="00E148CF" w:rsidRDefault="002200B9" w:rsidP="00527A0A">
      <w:pPr>
        <w:pStyle w:val="ListParagraph"/>
        <w:numPr>
          <w:ilvl w:val="0"/>
          <w:numId w:val="37"/>
        </w:numPr>
      </w:pPr>
      <w:r w:rsidRPr="4D3F6CBB">
        <w:t>What role interests you after completing your work experience</w:t>
      </w:r>
      <w:r w:rsidR="00E148CF" w:rsidRPr="4D3F6CBB">
        <w:t>? Describe it briefly.</w:t>
      </w:r>
      <w:r>
        <w:tab/>
      </w:r>
      <w:r>
        <w:tab/>
      </w:r>
      <w:r>
        <w:tab/>
      </w:r>
      <w:r>
        <w:tab/>
      </w:r>
      <w:r>
        <w:tab/>
      </w:r>
      <w:r>
        <w:tab/>
      </w:r>
      <w:r>
        <w:tab/>
      </w:r>
      <w:r>
        <w:tab/>
      </w:r>
      <w:r>
        <w:tab/>
      </w:r>
      <w:r>
        <w:tab/>
      </w:r>
      <w:r>
        <w:tab/>
      </w:r>
      <w:r w:rsidR="00527A0A" w:rsidRPr="4D3F6CBB">
        <w:t>(0.5 mark)</w:t>
      </w:r>
    </w:p>
    <w:p w14:paraId="06F379CC" w14:textId="2CC6EB22" w:rsidR="00E148CF" w:rsidRDefault="00E148CF" w:rsidP="00527A0A">
      <w:pPr>
        <w:pStyle w:val="ListParagraph"/>
        <w:numPr>
          <w:ilvl w:val="0"/>
          <w:numId w:val="37"/>
        </w:numPr>
      </w:pPr>
      <w:r w:rsidRPr="4D3F6CBB">
        <w:t xml:space="preserve">Did the work experience </w:t>
      </w:r>
      <w:r w:rsidR="007974E6" w:rsidRPr="4D3F6CBB">
        <w:t>prepare you for this role</w:t>
      </w:r>
      <w:r w:rsidRPr="4D3F6CBB">
        <w:t>, give reasons for your answer?</w:t>
      </w:r>
      <w:r>
        <w:tab/>
      </w:r>
      <w:r>
        <w:tab/>
      </w:r>
      <w:r>
        <w:tab/>
      </w:r>
      <w:r>
        <w:tab/>
      </w:r>
      <w:r>
        <w:tab/>
      </w:r>
      <w:r>
        <w:tab/>
      </w:r>
      <w:r>
        <w:tab/>
      </w:r>
      <w:r>
        <w:tab/>
      </w:r>
      <w:r>
        <w:tab/>
      </w:r>
      <w:r>
        <w:tab/>
      </w:r>
      <w:r>
        <w:tab/>
      </w:r>
      <w:r w:rsidR="00527A0A" w:rsidRPr="4D3F6CBB">
        <w:t>(0.5 mark)</w:t>
      </w:r>
    </w:p>
    <w:p w14:paraId="2B447D2F" w14:textId="01192050" w:rsidR="00E148CF" w:rsidRDefault="00E148CF" w:rsidP="00527A0A">
      <w:pPr>
        <w:pStyle w:val="ListParagraph"/>
        <w:numPr>
          <w:ilvl w:val="0"/>
          <w:numId w:val="37"/>
        </w:numPr>
      </w:pPr>
      <w:r w:rsidRPr="4D3F6CBB">
        <w:t xml:space="preserve">How suitable has your QQI course been for this </w:t>
      </w:r>
      <w:r w:rsidR="00263206" w:rsidRPr="4D3F6CBB">
        <w:t xml:space="preserve">future </w:t>
      </w:r>
      <w:r w:rsidRPr="4D3F6CBB">
        <w:t>role?</w:t>
      </w:r>
      <w:r>
        <w:tab/>
      </w:r>
      <w:r>
        <w:tab/>
      </w:r>
      <w:r>
        <w:tab/>
      </w:r>
      <w:r>
        <w:tab/>
      </w:r>
      <w:r>
        <w:tab/>
      </w:r>
      <w:r>
        <w:tab/>
      </w:r>
      <w:r>
        <w:tab/>
      </w:r>
      <w:r>
        <w:tab/>
      </w:r>
      <w:r>
        <w:tab/>
      </w:r>
      <w:r>
        <w:tab/>
      </w:r>
      <w:r>
        <w:tab/>
      </w:r>
      <w:r>
        <w:tab/>
      </w:r>
      <w:r>
        <w:tab/>
      </w:r>
      <w:r>
        <w:tab/>
      </w:r>
      <w:r w:rsidR="00527A0A" w:rsidRPr="4D3F6CBB">
        <w:t>(0.5 mark)</w:t>
      </w:r>
    </w:p>
    <w:p w14:paraId="7A3EF7E9" w14:textId="5B811A41" w:rsidR="00F27F61" w:rsidRPr="009A0C3B" w:rsidRDefault="00F27F61" w:rsidP="00527A0A">
      <w:pPr>
        <w:ind w:left="360"/>
      </w:pPr>
    </w:p>
    <w:tbl>
      <w:tblPr>
        <w:tblStyle w:val="TableGrid"/>
        <w:tblW w:w="5000" w:type="pct"/>
        <w:tblLook w:val="04A0" w:firstRow="1" w:lastRow="0" w:firstColumn="1" w:lastColumn="0" w:noHBand="0" w:noVBand="1"/>
      </w:tblPr>
      <w:tblGrid>
        <w:gridCol w:w="9016"/>
      </w:tblGrid>
      <w:tr w:rsidR="00F27F61" w:rsidRPr="003900D9" w14:paraId="1220FE68" w14:textId="77777777" w:rsidTr="00527A0A">
        <w:trPr>
          <w:trHeight w:val="2892"/>
        </w:trPr>
        <w:tc>
          <w:tcPr>
            <w:tcW w:w="5000" w:type="pct"/>
          </w:tcPr>
          <w:p w14:paraId="5EEF01B2" w14:textId="2A54B50F" w:rsidR="00F27F61" w:rsidRPr="003900D9" w:rsidRDefault="007528EE" w:rsidP="00527A0A">
            <w:pPr>
              <w:rPr>
                <w:b/>
              </w:rPr>
            </w:pPr>
            <w:r>
              <w:rPr>
                <w:b/>
              </w:rPr>
              <w:t>After completing work experience, the role that interests me the most is Level Designer. As a Level Designer, you plan out the levels within a videogame, with how the player should traverse, deciding what obstructs and what guides the player through. Work Experience did prepare me for this role as I designed 2 Maps for A Game in development</w:t>
            </w:r>
            <w:r w:rsidR="00583F85">
              <w:rPr>
                <w:b/>
              </w:rPr>
              <w:t>. Studying Software and Game Development is very beneficial to my future role as it teaches me the core fundamentals for a future career.</w:t>
            </w:r>
          </w:p>
        </w:tc>
      </w:tr>
    </w:tbl>
    <w:p w14:paraId="21BD935B" w14:textId="77777777" w:rsidR="00F27F61" w:rsidRPr="003900D9" w:rsidRDefault="00F27F61" w:rsidP="00527A0A">
      <w:pPr>
        <w:rPr>
          <w:b/>
        </w:rPr>
      </w:pPr>
    </w:p>
    <w:p w14:paraId="60B0B445" w14:textId="345381FA" w:rsidR="00F27F61" w:rsidRPr="003900D9" w:rsidRDefault="00F27F61" w:rsidP="00527A0A"/>
    <w:p w14:paraId="30D3151E" w14:textId="2B0AE01A" w:rsidR="00911DB2" w:rsidRDefault="00C369C3" w:rsidP="37A0CE71">
      <w:pPr>
        <w:pStyle w:val="ListParagraph"/>
        <w:numPr>
          <w:ilvl w:val="0"/>
          <w:numId w:val="23"/>
        </w:numPr>
      </w:pPr>
      <w:r w:rsidRPr="4D3F6CBB">
        <w:t xml:space="preserve">a) </w:t>
      </w:r>
      <w:r w:rsidR="7B6F0F76" w:rsidRPr="4D3F6CBB">
        <w:t xml:space="preserve">Give 2 reasons why you think there will be </w:t>
      </w:r>
      <w:r w:rsidR="001D1460" w:rsidRPr="4D3F6CBB">
        <w:t>career opportunities</w:t>
      </w:r>
      <w:r w:rsidR="00363FC0" w:rsidRPr="4D3F6CBB">
        <w:t xml:space="preserve"> in </w:t>
      </w:r>
      <w:r w:rsidR="00A51C04" w:rsidRPr="4D3F6CBB">
        <w:t>your chosen area</w:t>
      </w:r>
      <w:r w:rsidR="00363FC0" w:rsidRPr="4D3F6CBB">
        <w:t xml:space="preserve"> in the future? </w:t>
      </w:r>
      <w:r>
        <w:tab/>
      </w:r>
      <w:r>
        <w:tab/>
      </w:r>
      <w:r>
        <w:tab/>
      </w:r>
      <w:r>
        <w:tab/>
      </w:r>
      <w:r>
        <w:tab/>
      </w:r>
      <w:r>
        <w:tab/>
      </w:r>
      <w:r>
        <w:tab/>
      </w:r>
      <w:r>
        <w:tab/>
      </w:r>
      <w:r>
        <w:tab/>
      </w:r>
      <w:r>
        <w:tab/>
      </w:r>
      <w:r>
        <w:tab/>
      </w:r>
      <w:r>
        <w:tab/>
      </w:r>
      <w:r>
        <w:tab/>
      </w:r>
      <w:r>
        <w:tab/>
      </w:r>
      <w:r>
        <w:tab/>
      </w:r>
      <w:r>
        <w:tab/>
      </w:r>
      <w:r>
        <w:tab/>
      </w:r>
      <w:r>
        <w:tab/>
      </w:r>
      <w:r>
        <w:tab/>
      </w:r>
      <w:r>
        <w:tab/>
      </w:r>
      <w:r>
        <w:tab/>
      </w:r>
      <w:r w:rsidR="00911DB2" w:rsidRPr="4D3F6CBB">
        <w:t>(</w:t>
      </w:r>
      <w:r w:rsidR="00AC6134" w:rsidRPr="4D3F6CBB">
        <w:t>0</w:t>
      </w:r>
      <w:r w:rsidR="00911DB2" w:rsidRPr="4D3F6CBB">
        <w:t>.5 marks)</w:t>
      </w:r>
    </w:p>
    <w:p w14:paraId="18980C97" w14:textId="7E6BA776" w:rsidR="00F27F61" w:rsidRPr="009A0C3B" w:rsidRDefault="00C369C3" w:rsidP="009D7BBD">
      <w:pPr>
        <w:ind w:left="426"/>
      </w:pPr>
      <w:r w:rsidRPr="4D3F6CBB">
        <w:t xml:space="preserve">b) </w:t>
      </w:r>
      <w:r w:rsidR="00BA1603" w:rsidRPr="4D3F6CBB">
        <w:t xml:space="preserve">How might national and global </w:t>
      </w:r>
      <w:r w:rsidR="00651EA7" w:rsidRPr="4D3F6CBB">
        <w:t>econ</w:t>
      </w:r>
      <w:r w:rsidR="00BA1603" w:rsidRPr="4D3F6CBB">
        <w:t>omic, social</w:t>
      </w:r>
      <w:r w:rsidR="004B1ADE" w:rsidRPr="4D3F6CBB">
        <w:t xml:space="preserve">, technological </w:t>
      </w:r>
      <w:r w:rsidR="00BA1603" w:rsidRPr="4D3F6CBB">
        <w:t xml:space="preserve">and political factors affect </w:t>
      </w:r>
      <w:r w:rsidR="00911DB2" w:rsidRPr="4D3F6CBB">
        <w:t>career opportunities?</w:t>
      </w:r>
      <w:r w:rsidR="009B7033" w:rsidRPr="4D3F6CBB">
        <w:t xml:space="preserve"> </w:t>
      </w:r>
      <w:r>
        <w:tab/>
      </w:r>
      <w:r>
        <w:tab/>
      </w:r>
      <w:r>
        <w:tab/>
      </w:r>
      <w:r>
        <w:tab/>
      </w:r>
      <w:r>
        <w:tab/>
      </w:r>
      <w:r>
        <w:tab/>
      </w:r>
      <w:r>
        <w:tab/>
      </w:r>
      <w:r>
        <w:tab/>
      </w:r>
      <w:r>
        <w:tab/>
      </w:r>
      <w:r w:rsidR="009B7033" w:rsidRPr="4D3F6CBB">
        <w:t>(</w:t>
      </w:r>
      <w:r w:rsidR="00BA1603" w:rsidRPr="4D3F6CBB">
        <w:t>1</w:t>
      </w:r>
      <w:r w:rsidR="009B7033" w:rsidRPr="4D3F6CBB">
        <w:t xml:space="preserve"> marks)</w:t>
      </w:r>
    </w:p>
    <w:p w14:paraId="4208E647" w14:textId="4E2B9819" w:rsidR="00F27F61" w:rsidRPr="009A0C3B" w:rsidRDefault="00F27F61" w:rsidP="00527A0A"/>
    <w:tbl>
      <w:tblPr>
        <w:tblStyle w:val="TableGrid"/>
        <w:tblW w:w="5000" w:type="pct"/>
        <w:tblLook w:val="04A0" w:firstRow="1" w:lastRow="0" w:firstColumn="1" w:lastColumn="0" w:noHBand="0" w:noVBand="1"/>
      </w:tblPr>
      <w:tblGrid>
        <w:gridCol w:w="9016"/>
      </w:tblGrid>
      <w:tr w:rsidR="00F27F61" w:rsidRPr="003900D9" w14:paraId="78B09391" w14:textId="77777777" w:rsidTr="00AC6134">
        <w:tc>
          <w:tcPr>
            <w:tcW w:w="5000" w:type="pct"/>
          </w:tcPr>
          <w:p w14:paraId="159BC2C2" w14:textId="5CC60AF5" w:rsidR="00F27F61" w:rsidRPr="003900D9" w:rsidRDefault="003A7591" w:rsidP="00527A0A">
            <w:pPr>
              <w:rPr>
                <w:b/>
              </w:rPr>
            </w:pPr>
            <w:r>
              <w:rPr>
                <w:b/>
              </w:rPr>
              <w:t>Two reasons why there will be career opportunities in the future are that Gaming is a continuously growing form of entertainment media, worth more than TV and Movies combined and it also remains as one of the few sectors related to computers which will not be overridden by Artificial Intelligence.</w:t>
            </w:r>
            <w:r>
              <w:rPr>
                <w:b/>
              </w:rPr>
              <w:br/>
            </w:r>
            <w:r>
              <w:rPr>
                <w:b/>
              </w:rPr>
              <w:br/>
              <w:t xml:space="preserve">The National and Global economy will affect entry level jobs heavily as companies are more enticed to hire one Senior Game Designer over several Level Designers, Environmental Artists, Story Writers and such. </w:t>
            </w:r>
            <w:r>
              <w:rPr>
                <w:b/>
              </w:rPr>
              <w:br/>
              <w:t xml:space="preserve">Social </w:t>
            </w:r>
            <w:r w:rsidR="00BF218D">
              <w:rPr>
                <w:b/>
              </w:rPr>
              <w:t xml:space="preserve">and technological factors relating to Artificial Intelligence will affect the work place </w:t>
            </w:r>
            <w:r w:rsidR="00BF218D">
              <w:rPr>
                <w:b/>
              </w:rPr>
              <w:lastRenderedPageBreak/>
              <w:t>environment as depending on your stance with AI, it may influence what companies will welcome you.</w:t>
            </w:r>
            <w:r w:rsidR="00BF218D">
              <w:rPr>
                <w:b/>
              </w:rPr>
              <w:br/>
              <w:t>Political factors affect the Games theme of which is being designed, and if this leads to poor success it will also lead to closures and a loss of jobs.</w:t>
            </w:r>
          </w:p>
          <w:p w14:paraId="2941BC7C" w14:textId="77777777" w:rsidR="00F27F61" w:rsidRPr="003900D9" w:rsidRDefault="00F27F61" w:rsidP="00527A0A">
            <w:pPr>
              <w:rPr>
                <w:b/>
              </w:rPr>
            </w:pPr>
          </w:p>
          <w:p w14:paraId="7EF1269A" w14:textId="77777777" w:rsidR="00F27F61" w:rsidRPr="003900D9" w:rsidRDefault="00F27F61" w:rsidP="00527A0A">
            <w:pPr>
              <w:rPr>
                <w:b/>
              </w:rPr>
            </w:pPr>
          </w:p>
          <w:p w14:paraId="5C0BD29D" w14:textId="77777777" w:rsidR="00F27F61" w:rsidRPr="003900D9" w:rsidRDefault="00F27F61" w:rsidP="00527A0A">
            <w:pPr>
              <w:rPr>
                <w:b/>
              </w:rPr>
            </w:pPr>
          </w:p>
          <w:p w14:paraId="7DE72689" w14:textId="77777777" w:rsidR="00F27F61" w:rsidRPr="003900D9" w:rsidRDefault="00F27F61" w:rsidP="00527A0A">
            <w:pPr>
              <w:rPr>
                <w:b/>
              </w:rPr>
            </w:pPr>
          </w:p>
          <w:p w14:paraId="7C3E2F7C" w14:textId="6DEED17A" w:rsidR="00F27F61" w:rsidRPr="003900D9" w:rsidRDefault="00F27F61" w:rsidP="00527A0A">
            <w:pPr>
              <w:rPr>
                <w:b/>
              </w:rPr>
            </w:pPr>
          </w:p>
        </w:tc>
      </w:tr>
    </w:tbl>
    <w:p w14:paraId="6B699379" w14:textId="327AC193" w:rsidR="00363FC0" w:rsidRPr="003900D9" w:rsidRDefault="00363FC0" w:rsidP="00527A0A"/>
    <w:p w14:paraId="7316E070" w14:textId="77777777" w:rsidR="00F27F61" w:rsidRPr="003900D9" w:rsidRDefault="00F27F61" w:rsidP="00527A0A"/>
    <w:p w14:paraId="61CDCEAD" w14:textId="06FBD86D" w:rsidR="00363FC0" w:rsidRPr="003900D9" w:rsidRDefault="00363FC0" w:rsidP="00527A0A"/>
    <w:p w14:paraId="32D136FA" w14:textId="7FF5C531" w:rsidR="009B7CAA" w:rsidRDefault="005135B6" w:rsidP="00C246C0">
      <w:pPr>
        <w:pStyle w:val="ListParagraph"/>
        <w:numPr>
          <w:ilvl w:val="0"/>
          <w:numId w:val="23"/>
        </w:numPr>
        <w:spacing w:after="0"/>
      </w:pPr>
      <w:r w:rsidRPr="4D3F6CBB">
        <w:t xml:space="preserve">Identify </w:t>
      </w:r>
      <w:r w:rsidR="00363FC0" w:rsidRPr="4D3F6CBB">
        <w:t xml:space="preserve">future training or education you </w:t>
      </w:r>
      <w:r w:rsidR="00D352D4" w:rsidRPr="4D3F6CBB">
        <w:t xml:space="preserve">could </w:t>
      </w:r>
      <w:r w:rsidR="0044094D" w:rsidRPr="4D3F6CBB">
        <w:t xml:space="preserve">do </w:t>
      </w:r>
      <w:r w:rsidR="00534B70" w:rsidRPr="4D3F6CBB">
        <w:t>having completed your level 5 award</w:t>
      </w:r>
      <w:r w:rsidR="0044094D" w:rsidRPr="4D3F6CBB">
        <w:t xml:space="preserve"> to achieve your career objectives</w:t>
      </w:r>
      <w:r w:rsidR="00363FC0" w:rsidRPr="4D3F6CBB">
        <w:t xml:space="preserve">? </w:t>
      </w:r>
      <w:r>
        <w:tab/>
      </w:r>
      <w:r>
        <w:tab/>
      </w:r>
      <w:r>
        <w:tab/>
      </w:r>
      <w:r>
        <w:tab/>
      </w:r>
      <w:r>
        <w:tab/>
      </w:r>
      <w:r>
        <w:tab/>
      </w:r>
      <w:r w:rsidR="009B7CAA" w:rsidRPr="4D3F6CBB">
        <w:t>(0.</w:t>
      </w:r>
      <w:r w:rsidR="00D2721C" w:rsidRPr="4D3F6CBB">
        <w:t>2</w:t>
      </w:r>
      <w:r w:rsidR="009B7CAA" w:rsidRPr="4D3F6CBB">
        <w:t>5 marks)</w:t>
      </w:r>
    </w:p>
    <w:p w14:paraId="5A472F4B" w14:textId="77777777" w:rsidR="00C246C0" w:rsidRDefault="00C246C0" w:rsidP="00C246C0">
      <w:pPr>
        <w:spacing w:after="0"/>
      </w:pPr>
    </w:p>
    <w:p w14:paraId="11BC16C6" w14:textId="2F21771F" w:rsidR="00A64954" w:rsidRPr="00E34FCD" w:rsidRDefault="0044094D" w:rsidP="009B7CAA">
      <w:pPr>
        <w:ind w:firstLine="360"/>
      </w:pPr>
      <w:r w:rsidRPr="4D3F6CBB">
        <w:t>Research a course that will fulfil the career objective identified above.</w:t>
      </w:r>
      <w:r w:rsidR="00363FC0" w:rsidRPr="4D3F6CBB">
        <w:t xml:space="preserve"> </w:t>
      </w:r>
      <w:r>
        <w:tab/>
      </w:r>
      <w:r w:rsidR="00D74A50" w:rsidRPr="4D3F6CBB">
        <w:t>(0.</w:t>
      </w:r>
      <w:r w:rsidR="00D2721C" w:rsidRPr="4D3F6CBB">
        <w:t>2</w:t>
      </w:r>
      <w:r w:rsidR="00D74A50" w:rsidRPr="4D3F6CBB">
        <w:t>5 marks)</w:t>
      </w:r>
    </w:p>
    <w:p w14:paraId="348D1A30" w14:textId="624F5B0E" w:rsidR="006024CC" w:rsidRPr="009A0C3B" w:rsidRDefault="004062F9" w:rsidP="4D3F6CBB">
      <w:pPr>
        <w:pStyle w:val="ListParagraph"/>
        <w:ind w:left="360"/>
        <w:rPr>
          <w:b/>
          <w:bCs/>
        </w:rPr>
      </w:pPr>
      <w:r w:rsidRPr="4D3F6CBB">
        <w:t>Screenshot a copy of the course outline</w:t>
      </w:r>
      <w:r w:rsidR="00EF1894" w:rsidRPr="4D3F6CBB">
        <w:t>.</w:t>
      </w:r>
      <w:r>
        <w:tab/>
      </w:r>
      <w:r>
        <w:tab/>
      </w:r>
      <w:r>
        <w:tab/>
      </w:r>
      <w:r>
        <w:tab/>
      </w:r>
      <w:r>
        <w:tab/>
      </w:r>
      <w:r w:rsidR="006024CC" w:rsidRPr="4D3F6CBB">
        <w:t>(0.25 marks)</w:t>
      </w:r>
    </w:p>
    <w:p w14:paraId="1FA90BAF" w14:textId="6726F03F" w:rsidR="00C246C0" w:rsidRDefault="00C246C0" w:rsidP="00527A0A">
      <w:pPr>
        <w:pStyle w:val="ListParagraph"/>
        <w:ind w:left="360"/>
      </w:pPr>
      <w:r w:rsidRPr="4D3F6CBB">
        <w:t xml:space="preserve">Show your </w:t>
      </w:r>
      <w:r w:rsidR="00554FC0" w:rsidRPr="4D3F6CBB">
        <w:t xml:space="preserve">eligibility </w:t>
      </w:r>
      <w:r w:rsidRPr="4D3F6CBB">
        <w:t xml:space="preserve">for this course. </w:t>
      </w:r>
      <w:r>
        <w:tab/>
      </w:r>
      <w:r w:rsidR="006024CC" w:rsidRPr="4D3F6CBB">
        <w:t>(Screenshot entry requirements)</w:t>
      </w:r>
      <w:r>
        <w:tab/>
      </w:r>
      <w:r w:rsidRPr="4D3F6CBB">
        <w:t>(0.25 marks)</w:t>
      </w:r>
    </w:p>
    <w:p w14:paraId="42BE2D14" w14:textId="00E8DA42" w:rsidR="00C246C0" w:rsidRDefault="00C246C0" w:rsidP="00C246C0">
      <w:pPr>
        <w:pStyle w:val="ListParagraph"/>
        <w:ind w:left="360"/>
      </w:pPr>
      <w:r w:rsidRPr="4D3F6CBB">
        <w:t>Is the course full or part time.  What option will you be taking?</w:t>
      </w:r>
      <w:r>
        <w:tab/>
      </w:r>
      <w:r>
        <w:tab/>
      </w:r>
      <w:r w:rsidRPr="4D3F6CBB">
        <w:t>(0.25 marks)</w:t>
      </w:r>
    </w:p>
    <w:p w14:paraId="637805D2" w14:textId="0F7F8A68" w:rsidR="00363FC0" w:rsidRPr="009A0C3B" w:rsidRDefault="00363FC0" w:rsidP="00710740">
      <w:pPr>
        <w:ind w:left="6840" w:firstLine="360"/>
        <w:rPr>
          <w:b/>
          <w:bCs/>
        </w:rPr>
      </w:pPr>
    </w:p>
    <w:tbl>
      <w:tblPr>
        <w:tblStyle w:val="TableGrid"/>
        <w:tblW w:w="5000" w:type="pct"/>
        <w:tblLook w:val="04A0" w:firstRow="1" w:lastRow="0" w:firstColumn="1" w:lastColumn="0" w:noHBand="0" w:noVBand="1"/>
      </w:tblPr>
      <w:tblGrid>
        <w:gridCol w:w="9016"/>
      </w:tblGrid>
      <w:tr w:rsidR="00F27F61" w:rsidRPr="003900D9" w14:paraId="054222D2" w14:textId="77777777" w:rsidTr="000C4645">
        <w:trPr>
          <w:trHeight w:val="2806"/>
        </w:trPr>
        <w:tc>
          <w:tcPr>
            <w:tcW w:w="5000" w:type="pct"/>
          </w:tcPr>
          <w:p w14:paraId="02A7239D" w14:textId="63CEB3AF" w:rsidR="00BF218D" w:rsidRDefault="00BF218D" w:rsidP="00527A0A">
            <w:pPr>
              <w:rPr>
                <w:b/>
              </w:rPr>
            </w:pPr>
            <w:r>
              <w:rPr>
                <w:b/>
              </w:rPr>
              <w:t>My current plan is to enter TUD Grange</w:t>
            </w:r>
            <w:r w:rsidR="005D2EB7">
              <w:rPr>
                <w:b/>
              </w:rPr>
              <w:t xml:space="preserve"> G</w:t>
            </w:r>
            <w:r>
              <w:rPr>
                <w:b/>
              </w:rPr>
              <w:t>orman for 4 years to study Game Design.</w:t>
            </w:r>
            <w:r>
              <w:rPr>
                <w:b/>
              </w:rPr>
              <w:br/>
            </w:r>
            <w:r>
              <w:rPr>
                <w:b/>
              </w:rPr>
              <w:br/>
              <w:t>This course relates to what I am interested while also giving myself insight into the game development landscape to work as a team</w:t>
            </w:r>
            <w:r w:rsidR="005D2EB7">
              <w:rPr>
                <w:b/>
              </w:rPr>
              <w:t>.</w:t>
            </w:r>
          </w:p>
          <w:p w14:paraId="7F3DE63C" w14:textId="4855122D" w:rsidR="00F27F61" w:rsidRPr="003900D9" w:rsidRDefault="00BF218D" w:rsidP="00527A0A">
            <w:pPr>
              <w:rPr>
                <w:b/>
              </w:rPr>
            </w:pPr>
            <w:r>
              <w:rPr>
                <w:b/>
              </w:rPr>
              <w:br/>
            </w:r>
            <w:r w:rsidRPr="00BF218D">
              <w:rPr>
                <w:b/>
                <w:noProof/>
              </w:rPr>
              <w:drawing>
                <wp:inline distT="0" distB="0" distL="0" distR="0" wp14:anchorId="3014477C" wp14:editId="314B6AAA">
                  <wp:extent cx="2581322" cy="1858060"/>
                  <wp:effectExtent l="0" t="0" r="0" b="8890"/>
                  <wp:docPr id="164970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06984" name=""/>
                          <pic:cNvPicPr/>
                        </pic:nvPicPr>
                        <pic:blipFill>
                          <a:blip r:embed="rId13"/>
                          <a:stretch>
                            <a:fillRect/>
                          </a:stretch>
                        </pic:blipFill>
                        <pic:spPr>
                          <a:xfrm>
                            <a:off x="0" y="0"/>
                            <a:ext cx="2587784" cy="1862711"/>
                          </a:xfrm>
                          <a:prstGeom prst="rect">
                            <a:avLst/>
                          </a:prstGeom>
                        </pic:spPr>
                      </pic:pic>
                    </a:graphicData>
                  </a:graphic>
                </wp:inline>
              </w:drawing>
            </w:r>
            <w:r>
              <w:rPr>
                <w:b/>
              </w:rPr>
              <w:br/>
            </w:r>
            <w:r>
              <w:rPr>
                <w:b/>
              </w:rPr>
              <w:lastRenderedPageBreak/>
              <w:br/>
            </w:r>
            <w:r w:rsidRPr="00BF218D">
              <w:rPr>
                <w:b/>
                <w:noProof/>
              </w:rPr>
              <w:drawing>
                <wp:inline distT="0" distB="0" distL="0" distR="0" wp14:anchorId="5D3C6F89" wp14:editId="294E9FCC">
                  <wp:extent cx="2998993" cy="2677363"/>
                  <wp:effectExtent l="0" t="0" r="0" b="8890"/>
                  <wp:docPr id="895323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23769" name=""/>
                          <pic:cNvPicPr/>
                        </pic:nvPicPr>
                        <pic:blipFill>
                          <a:blip r:embed="rId14"/>
                          <a:stretch>
                            <a:fillRect/>
                          </a:stretch>
                        </pic:blipFill>
                        <pic:spPr>
                          <a:xfrm>
                            <a:off x="0" y="0"/>
                            <a:ext cx="3006058" cy="2683671"/>
                          </a:xfrm>
                          <a:prstGeom prst="rect">
                            <a:avLst/>
                          </a:prstGeom>
                        </pic:spPr>
                      </pic:pic>
                    </a:graphicData>
                  </a:graphic>
                </wp:inline>
              </w:drawing>
            </w:r>
          </w:p>
          <w:p w14:paraId="45B97BC1" w14:textId="537617B8" w:rsidR="00F27F61" w:rsidRPr="003900D9" w:rsidRDefault="005D2EB7" w:rsidP="00527A0A">
            <w:pPr>
              <w:rPr>
                <w:b/>
              </w:rPr>
            </w:pPr>
            <w:r>
              <w:rPr>
                <w:b/>
              </w:rPr>
              <w:t>This course will be full time attendance of which I will be taking for 4 years.</w:t>
            </w:r>
          </w:p>
          <w:p w14:paraId="508BFAD4" w14:textId="77777777" w:rsidR="00F27F61" w:rsidRPr="003900D9" w:rsidRDefault="00F27F61" w:rsidP="00527A0A">
            <w:pPr>
              <w:rPr>
                <w:b/>
              </w:rPr>
            </w:pPr>
          </w:p>
          <w:p w14:paraId="0CF50286" w14:textId="77777777" w:rsidR="00F27F61" w:rsidRPr="003900D9" w:rsidRDefault="00F27F61" w:rsidP="00527A0A">
            <w:pPr>
              <w:rPr>
                <w:b/>
              </w:rPr>
            </w:pPr>
          </w:p>
          <w:p w14:paraId="59C54A5D" w14:textId="77777777" w:rsidR="00F27F61" w:rsidRPr="003900D9" w:rsidRDefault="00F27F61" w:rsidP="00527A0A">
            <w:pPr>
              <w:rPr>
                <w:b/>
              </w:rPr>
            </w:pPr>
          </w:p>
          <w:p w14:paraId="711D1F2E" w14:textId="3BC398AF" w:rsidR="00F27F61" w:rsidRPr="003900D9" w:rsidRDefault="00F27F61" w:rsidP="00527A0A">
            <w:pPr>
              <w:rPr>
                <w:b/>
              </w:rPr>
            </w:pPr>
          </w:p>
        </w:tc>
      </w:tr>
    </w:tbl>
    <w:p w14:paraId="4982B1F4" w14:textId="7229D029" w:rsidR="00F27F61" w:rsidRPr="003900D9" w:rsidRDefault="00F27F61" w:rsidP="00527A0A">
      <w:pPr>
        <w:rPr>
          <w:b/>
        </w:rPr>
      </w:pPr>
    </w:p>
    <w:p w14:paraId="4E6E025B" w14:textId="62398B74" w:rsidR="00AA2F94" w:rsidRDefault="00AA2F94" w:rsidP="00A53F63">
      <w:pPr>
        <w:pStyle w:val="ListParagraph"/>
        <w:numPr>
          <w:ilvl w:val="0"/>
          <w:numId w:val="23"/>
        </w:numPr>
      </w:pPr>
      <w:r>
        <w:t>Show where it is on the National Framework of Qualifications</w:t>
      </w:r>
      <w:r w:rsidR="00EB1398">
        <w:t>. Screenshot of Framework is vital.</w:t>
      </w:r>
    </w:p>
    <w:p w14:paraId="3E403855" w14:textId="77777777" w:rsidR="00EB1398" w:rsidRDefault="00EB1398" w:rsidP="00EB1398">
      <w:pPr>
        <w:ind w:left="7200" w:firstLine="720"/>
      </w:pPr>
      <w:r>
        <w:t>(0.5 marks)</w:t>
      </w:r>
    </w:p>
    <w:p w14:paraId="57E8A439" w14:textId="3CF31E22" w:rsidR="00F27F61" w:rsidRPr="009A0C3B" w:rsidRDefault="005E6091" w:rsidP="00A53F63">
      <w:pPr>
        <w:pStyle w:val="ListParagraph"/>
        <w:numPr>
          <w:ilvl w:val="0"/>
          <w:numId w:val="23"/>
        </w:numPr>
      </w:pPr>
      <w:r w:rsidRPr="4D3F6CBB">
        <w:t>What a</w:t>
      </w:r>
      <w:r w:rsidR="00E734A5" w:rsidRPr="4D3F6CBB">
        <w:t>re the progression routes from the course</w:t>
      </w:r>
      <w:r w:rsidR="00831E94" w:rsidRPr="4D3F6CBB">
        <w:t xml:space="preserve"> </w:t>
      </w:r>
      <w:r w:rsidR="4E47F930" w:rsidRPr="4D3F6CBB">
        <w:t xml:space="preserve">named in Q </w:t>
      </w:r>
      <w:r w:rsidR="00A53F63" w:rsidRPr="4D3F6CBB">
        <w:t>3</w:t>
      </w:r>
      <w:r w:rsidR="009E3083" w:rsidRPr="4D3F6CBB">
        <w:t xml:space="preserve"> above</w:t>
      </w:r>
      <w:r w:rsidR="00E734A5" w:rsidRPr="4D3F6CBB">
        <w:t xml:space="preserve">? </w:t>
      </w:r>
      <w:r>
        <w:tab/>
      </w:r>
      <w:r w:rsidR="3C2CF83F" w:rsidRPr="4D3F6CBB">
        <w:t xml:space="preserve">           </w:t>
      </w:r>
      <w:r w:rsidR="00A70827" w:rsidRPr="4D3F6CBB">
        <w:t>(0.</w:t>
      </w:r>
      <w:r w:rsidR="00B90C74" w:rsidRPr="4D3F6CBB">
        <w:t>2</w:t>
      </w:r>
      <w:r w:rsidR="00A70827" w:rsidRPr="4D3F6CBB">
        <w:t>5 marks)</w:t>
      </w:r>
    </w:p>
    <w:p w14:paraId="7214B2E2" w14:textId="41B3E332" w:rsidR="0D792EB0" w:rsidRDefault="713BE610" w:rsidP="37A0CE71">
      <w:r w:rsidRPr="37A0CE71">
        <w:t>(</w:t>
      </w:r>
      <w:r w:rsidR="0D792EB0" w:rsidRPr="37A0CE71">
        <w:t>Note: Progression routes can be</w:t>
      </w:r>
      <w:r w:rsidR="28B42FEC" w:rsidRPr="37A0CE71">
        <w:t xml:space="preserve"> resulting</w:t>
      </w:r>
      <w:r w:rsidR="0D792EB0" w:rsidRPr="37A0CE71">
        <w:t xml:space="preserve"> employment / promotion in this field</w:t>
      </w:r>
      <w:r w:rsidR="3984FBBC" w:rsidRPr="37A0CE71">
        <w:t>,</w:t>
      </w:r>
      <w:r w:rsidR="621A11AC" w:rsidRPr="37A0CE71">
        <w:t xml:space="preserve"> </w:t>
      </w:r>
      <w:r w:rsidR="0D792EB0" w:rsidRPr="37A0CE71">
        <w:t xml:space="preserve">or </w:t>
      </w:r>
      <w:r w:rsidR="3CF8C9BA" w:rsidRPr="37A0CE71">
        <w:t xml:space="preserve">a higher </w:t>
      </w:r>
      <w:r w:rsidR="0D792EB0">
        <w:tab/>
      </w:r>
      <w:r w:rsidR="3CF8C9BA" w:rsidRPr="37A0CE71">
        <w:t>level of education or training</w:t>
      </w:r>
      <w:r w:rsidR="0400A1B2" w:rsidRPr="37A0CE71">
        <w:t>.)</w:t>
      </w:r>
    </w:p>
    <w:tbl>
      <w:tblPr>
        <w:tblStyle w:val="TableGrid"/>
        <w:tblW w:w="5000" w:type="pct"/>
        <w:tblLook w:val="04A0" w:firstRow="1" w:lastRow="0" w:firstColumn="1" w:lastColumn="0" w:noHBand="0" w:noVBand="1"/>
      </w:tblPr>
      <w:tblGrid>
        <w:gridCol w:w="9016"/>
      </w:tblGrid>
      <w:tr w:rsidR="00F27F61" w:rsidRPr="003900D9" w14:paraId="1F3E171B" w14:textId="77777777" w:rsidTr="00B90C74">
        <w:tc>
          <w:tcPr>
            <w:tcW w:w="5000" w:type="pct"/>
          </w:tcPr>
          <w:p w14:paraId="4846BFCC" w14:textId="77777777" w:rsidR="005D2EB7" w:rsidRDefault="005D2EB7" w:rsidP="00527A0A">
            <w:pPr>
              <w:rPr>
                <w:b/>
                <w:bCs/>
              </w:rPr>
            </w:pPr>
            <w:r w:rsidRPr="005D2EB7">
              <w:rPr>
                <w:noProof/>
              </w:rPr>
              <w:drawing>
                <wp:inline distT="0" distB="0" distL="0" distR="0" wp14:anchorId="4E9DEE50" wp14:editId="07FE5A76">
                  <wp:extent cx="3108960" cy="1830725"/>
                  <wp:effectExtent l="0" t="0" r="0" b="0"/>
                  <wp:docPr id="1925823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23361" name=""/>
                          <pic:cNvPicPr/>
                        </pic:nvPicPr>
                        <pic:blipFill>
                          <a:blip r:embed="rId15"/>
                          <a:stretch>
                            <a:fillRect/>
                          </a:stretch>
                        </pic:blipFill>
                        <pic:spPr>
                          <a:xfrm>
                            <a:off x="0" y="0"/>
                            <a:ext cx="3117273" cy="1835620"/>
                          </a:xfrm>
                          <a:prstGeom prst="rect">
                            <a:avLst/>
                          </a:prstGeom>
                        </pic:spPr>
                      </pic:pic>
                    </a:graphicData>
                  </a:graphic>
                </wp:inline>
              </w:drawing>
            </w:r>
            <w:r>
              <w:br/>
            </w:r>
            <w:r>
              <w:br/>
            </w:r>
          </w:p>
          <w:p w14:paraId="5205E91A" w14:textId="3E690EF9" w:rsidR="00F27F61" w:rsidRPr="003900D9" w:rsidRDefault="005D2EB7" w:rsidP="00527A0A">
            <w:r>
              <w:rPr>
                <w:b/>
                <w:bCs/>
              </w:rPr>
              <w:lastRenderedPageBreak/>
              <w:t>The Progression routes for this course involve being hired as part of a company or becoming an entrepreneur and forming your own studio.</w:t>
            </w:r>
            <w:r>
              <w:br/>
            </w:r>
            <w:r w:rsidRPr="005D2EB7">
              <w:rPr>
                <w:noProof/>
              </w:rPr>
              <w:drawing>
                <wp:inline distT="0" distB="0" distL="0" distR="0" wp14:anchorId="2B86CE27" wp14:editId="6D9F7DE4">
                  <wp:extent cx="5731510" cy="1715770"/>
                  <wp:effectExtent l="0" t="0" r="2540" b="0"/>
                  <wp:docPr id="857249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49649" name=""/>
                          <pic:cNvPicPr/>
                        </pic:nvPicPr>
                        <pic:blipFill>
                          <a:blip r:embed="rId16"/>
                          <a:stretch>
                            <a:fillRect/>
                          </a:stretch>
                        </pic:blipFill>
                        <pic:spPr>
                          <a:xfrm>
                            <a:off x="0" y="0"/>
                            <a:ext cx="5731510" cy="1715770"/>
                          </a:xfrm>
                          <a:prstGeom prst="rect">
                            <a:avLst/>
                          </a:prstGeom>
                        </pic:spPr>
                      </pic:pic>
                    </a:graphicData>
                  </a:graphic>
                </wp:inline>
              </w:drawing>
            </w:r>
          </w:p>
          <w:p w14:paraId="03CF6582" w14:textId="77777777" w:rsidR="00F27F61" w:rsidRPr="003900D9" w:rsidRDefault="00F27F61" w:rsidP="00527A0A"/>
          <w:p w14:paraId="2A38F279" w14:textId="77777777" w:rsidR="00F27F61" w:rsidRPr="003900D9" w:rsidRDefault="00F27F61" w:rsidP="00527A0A"/>
          <w:p w14:paraId="36E9DDBF" w14:textId="77777777" w:rsidR="00F27F61" w:rsidRPr="003900D9" w:rsidRDefault="00F27F61" w:rsidP="00527A0A"/>
          <w:p w14:paraId="2D93EED4" w14:textId="5FC8D6EB" w:rsidR="00F27F61" w:rsidRPr="003900D9" w:rsidRDefault="00F27F61" w:rsidP="00527A0A"/>
        </w:tc>
      </w:tr>
    </w:tbl>
    <w:p w14:paraId="5630AD66" w14:textId="75D6D32B" w:rsidR="00E734A5" w:rsidRPr="003900D9" w:rsidRDefault="00E734A5" w:rsidP="00527A0A">
      <w:pPr>
        <w:rPr>
          <w:b/>
        </w:rPr>
      </w:pPr>
    </w:p>
    <w:p w14:paraId="74D5D326" w14:textId="77777777" w:rsidR="00F27F61" w:rsidRPr="003900D9" w:rsidRDefault="00F27F61" w:rsidP="00527A0A"/>
    <w:p w14:paraId="0DE4B5B7" w14:textId="09029900" w:rsidR="00363FC0" w:rsidRPr="0099768A" w:rsidRDefault="00363FC0" w:rsidP="00EE3FF9">
      <w:pPr>
        <w:pStyle w:val="ListParagraph"/>
        <w:numPr>
          <w:ilvl w:val="0"/>
          <w:numId w:val="23"/>
        </w:numPr>
      </w:pPr>
      <w:r w:rsidRPr="4D3F6CBB">
        <w:t xml:space="preserve">What </w:t>
      </w:r>
      <w:r w:rsidR="00E734A5" w:rsidRPr="4D3F6CBB">
        <w:t>financial considerations are involved with doing this course?</w:t>
      </w:r>
      <w:r w:rsidR="00EF4C14" w:rsidRPr="4D3F6CBB">
        <w:t xml:space="preserve"> Provide </w:t>
      </w:r>
      <w:r w:rsidR="00EF1894" w:rsidRPr="4D3F6CBB">
        <w:t>4</w:t>
      </w:r>
      <w:r w:rsidR="008F292D" w:rsidRPr="4D3F6CBB">
        <w:t xml:space="preserve"> </w:t>
      </w:r>
      <w:r w:rsidR="00325450" w:rsidRPr="4D3F6CBB">
        <w:t>examples relevant to the course</w:t>
      </w:r>
      <w:r w:rsidR="006A3FA8" w:rsidRPr="4D3F6CBB">
        <w:t xml:space="preserve"> (</w:t>
      </w:r>
      <w:r w:rsidR="666D4AAF" w:rsidRPr="4D3F6CBB">
        <w:t xml:space="preserve">Examples include: </w:t>
      </w:r>
      <w:r w:rsidR="006A3FA8" w:rsidRPr="4D3F6CBB">
        <w:t>Fees, transport</w:t>
      </w:r>
      <w:r w:rsidR="009E4759" w:rsidRPr="4D3F6CBB">
        <w:t>, social</w:t>
      </w:r>
      <w:r w:rsidR="159D0696" w:rsidRPr="4D3F6CBB">
        <w:t xml:space="preserve"> and living expenses</w:t>
      </w:r>
      <w:r w:rsidR="009E4759" w:rsidRPr="4D3F6CBB">
        <w:t xml:space="preserve">, SUSI, </w:t>
      </w:r>
      <w:r w:rsidR="7829E0ED" w:rsidRPr="4D3F6CBB">
        <w:t>tax relief</w:t>
      </w:r>
      <w:r w:rsidR="0E5A20A8" w:rsidRPr="4D3F6CBB">
        <w:t xml:space="preserve">, </w:t>
      </w:r>
      <w:r w:rsidR="009E4759" w:rsidRPr="4D3F6CBB">
        <w:t>etc.</w:t>
      </w:r>
      <w:r w:rsidR="006A3FA8" w:rsidRPr="4D3F6CBB">
        <w:t>)</w:t>
      </w:r>
      <w:r w:rsidR="00B06417" w:rsidRPr="4D3F6CBB">
        <w:t xml:space="preserve"> </w:t>
      </w:r>
      <w:r>
        <w:tab/>
      </w:r>
      <w:r>
        <w:tab/>
      </w:r>
      <w:r>
        <w:tab/>
      </w:r>
      <w:r>
        <w:tab/>
      </w:r>
      <w:r>
        <w:tab/>
      </w:r>
      <w:r>
        <w:tab/>
      </w:r>
      <w:r>
        <w:tab/>
      </w:r>
      <w:r>
        <w:tab/>
      </w:r>
      <w:r>
        <w:tab/>
      </w:r>
      <w:r>
        <w:tab/>
      </w:r>
      <w:r>
        <w:tab/>
      </w:r>
      <w:r w:rsidR="5441EBC7" w:rsidRPr="4D3F6CBB">
        <w:t xml:space="preserve">     </w:t>
      </w:r>
      <w:r w:rsidR="00B06417" w:rsidRPr="4D3F6CBB">
        <w:t>(</w:t>
      </w:r>
      <w:r w:rsidR="00EF1894" w:rsidRPr="4D3F6CBB">
        <w:t>1</w:t>
      </w:r>
      <w:r w:rsidR="00B06417" w:rsidRPr="4D3F6CBB">
        <w:t xml:space="preserve"> mark)</w:t>
      </w:r>
    </w:p>
    <w:p w14:paraId="1BE01948" w14:textId="36163941" w:rsidR="37A0CE71" w:rsidRDefault="37A0CE71" w:rsidP="37A0CE71"/>
    <w:tbl>
      <w:tblPr>
        <w:tblStyle w:val="TableGrid"/>
        <w:tblW w:w="0" w:type="auto"/>
        <w:tblLook w:val="04A0" w:firstRow="1" w:lastRow="0" w:firstColumn="1" w:lastColumn="0" w:noHBand="0" w:noVBand="1"/>
      </w:tblPr>
      <w:tblGrid>
        <w:gridCol w:w="9016"/>
      </w:tblGrid>
      <w:tr w:rsidR="00F27F61" w:rsidRPr="003900D9" w14:paraId="4E471A64" w14:textId="77777777" w:rsidTr="00CE12DB">
        <w:tc>
          <w:tcPr>
            <w:tcW w:w="10343" w:type="dxa"/>
          </w:tcPr>
          <w:p w14:paraId="642368FF" w14:textId="12C241E3" w:rsidR="00F27F61" w:rsidRPr="003900D9" w:rsidRDefault="005D2EB7" w:rsidP="00527A0A">
            <w:pPr>
              <w:rPr>
                <w:sz w:val="24"/>
                <w:szCs w:val="24"/>
              </w:rPr>
            </w:pPr>
            <w:r>
              <w:rPr>
                <w:b/>
                <w:bCs/>
                <w:sz w:val="24"/>
                <w:szCs w:val="24"/>
              </w:rPr>
              <w:t>Four considerations include Transport, as the campus is located within Dublin City and will require travelling to and from, via car or bus. Social expenses will include the cost of products in the area, as it is in Dublin City where prices are much higher. SUSI will be considered to help reduce costs, helping in covering the Fees of the college while also covering any required materials such as Laptops. Living Expenses will be covered as I will remain living within my own home, paying rent as required.</w:t>
            </w:r>
          </w:p>
          <w:p w14:paraId="6201204E" w14:textId="77777777" w:rsidR="00F27F61" w:rsidRPr="003900D9" w:rsidRDefault="00F27F61" w:rsidP="00527A0A">
            <w:pPr>
              <w:rPr>
                <w:sz w:val="24"/>
                <w:szCs w:val="24"/>
              </w:rPr>
            </w:pPr>
          </w:p>
          <w:p w14:paraId="14C114C9" w14:textId="10CEA0F2" w:rsidR="00F27F61" w:rsidRPr="003900D9" w:rsidRDefault="00F27F61" w:rsidP="00527A0A">
            <w:pPr>
              <w:rPr>
                <w:sz w:val="24"/>
                <w:szCs w:val="24"/>
              </w:rPr>
            </w:pPr>
          </w:p>
        </w:tc>
      </w:tr>
    </w:tbl>
    <w:p w14:paraId="66204FF1" w14:textId="54DADEFD" w:rsidR="000C60F7" w:rsidRDefault="000C60F7" w:rsidP="00527A0A">
      <w:pPr>
        <w:rPr>
          <w:sz w:val="24"/>
          <w:szCs w:val="24"/>
        </w:rPr>
      </w:pPr>
    </w:p>
    <w:p w14:paraId="0075BEC8" w14:textId="40C624DC" w:rsidR="00A14D9B" w:rsidRPr="00CE29A9" w:rsidRDefault="00A14D9B" w:rsidP="0089199A">
      <w:pPr>
        <w:pStyle w:val="ListParagraph"/>
        <w:numPr>
          <w:ilvl w:val="0"/>
          <w:numId w:val="23"/>
        </w:numPr>
      </w:pPr>
      <w:r w:rsidRPr="00CE29A9">
        <w:t>Please fill in the funding application below by clicking on the link</w:t>
      </w:r>
      <w:r w:rsidR="006A13D4" w:rsidRPr="00CE29A9">
        <w:t>.</w:t>
      </w:r>
      <w:r w:rsidR="131F51AA" w:rsidRPr="00CE29A9">
        <w:t xml:space="preserve"> (</w:t>
      </w:r>
      <w:r w:rsidR="00F87FFC" w:rsidRPr="00CE29A9">
        <w:t>6</w:t>
      </w:r>
      <w:r w:rsidR="131F51AA" w:rsidRPr="00CE29A9">
        <w:t xml:space="preserve"> marks)</w:t>
      </w:r>
    </w:p>
    <w:tbl>
      <w:tblPr>
        <w:tblStyle w:val="TableGrid"/>
        <w:tblW w:w="0" w:type="auto"/>
        <w:tblLook w:val="04A0" w:firstRow="1" w:lastRow="0" w:firstColumn="1" w:lastColumn="0" w:noHBand="0" w:noVBand="1"/>
      </w:tblPr>
      <w:tblGrid>
        <w:gridCol w:w="9016"/>
      </w:tblGrid>
      <w:tr w:rsidR="00A14D9B" w:rsidRPr="003900D9" w14:paraId="174825A5" w14:textId="77777777" w:rsidTr="70402650">
        <w:tc>
          <w:tcPr>
            <w:tcW w:w="10343" w:type="dxa"/>
          </w:tcPr>
          <w:p w14:paraId="2CADAFFF" w14:textId="77777777" w:rsidR="00A14D9B" w:rsidRDefault="00A14D9B" w:rsidP="00527A0A">
            <w:pPr>
              <w:rPr>
                <w:sz w:val="24"/>
                <w:szCs w:val="24"/>
              </w:rPr>
            </w:pPr>
          </w:p>
          <w:p w14:paraId="3E9750C0" w14:textId="77777777" w:rsidR="00E023DB" w:rsidRDefault="00E023DB" w:rsidP="00E023DB">
            <w:hyperlink r:id="rId17" w:history="1">
              <w:r>
                <w:rPr>
                  <w:rStyle w:val="Hyperlink"/>
                </w:rPr>
                <w:t>Funding Application Form - 2024/</w:t>
              </w:r>
              <w:r>
                <w:rPr>
                  <w:rStyle w:val="Hyperlink"/>
                </w:rPr>
                <w:t>2</w:t>
              </w:r>
              <w:r>
                <w:rPr>
                  <w:rStyle w:val="Hyperlink"/>
                </w:rPr>
                <w:t>5 (office.com)</w:t>
              </w:r>
            </w:hyperlink>
          </w:p>
          <w:p w14:paraId="394F4A93" w14:textId="77777777" w:rsidR="004D0F04" w:rsidRDefault="004D0F04" w:rsidP="00E023DB"/>
          <w:p w14:paraId="615BC698" w14:textId="2E4D1488" w:rsidR="004D0F04" w:rsidRDefault="004D0F04" w:rsidP="00E023DB">
            <w:pPr>
              <w:rPr>
                <w:sz w:val="24"/>
                <w:szCs w:val="24"/>
              </w:rPr>
            </w:pPr>
            <w:r w:rsidRPr="004D0F04">
              <w:rPr>
                <w:sz w:val="24"/>
                <w:szCs w:val="24"/>
              </w:rPr>
              <w:drawing>
                <wp:inline distT="0" distB="0" distL="0" distR="0" wp14:anchorId="5E19628C" wp14:editId="0EE67718">
                  <wp:extent cx="5731510" cy="3491865"/>
                  <wp:effectExtent l="0" t="0" r="2540" b="0"/>
                  <wp:docPr id="167939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97287" name=""/>
                          <pic:cNvPicPr/>
                        </pic:nvPicPr>
                        <pic:blipFill>
                          <a:blip r:embed="rId18"/>
                          <a:stretch>
                            <a:fillRect/>
                          </a:stretch>
                        </pic:blipFill>
                        <pic:spPr>
                          <a:xfrm>
                            <a:off x="0" y="0"/>
                            <a:ext cx="5731510" cy="3491865"/>
                          </a:xfrm>
                          <a:prstGeom prst="rect">
                            <a:avLst/>
                          </a:prstGeom>
                        </pic:spPr>
                      </pic:pic>
                    </a:graphicData>
                  </a:graphic>
                </wp:inline>
              </w:drawing>
            </w:r>
          </w:p>
          <w:p w14:paraId="6C2DE413" w14:textId="77777777" w:rsidR="001205D3" w:rsidRDefault="001205D3" w:rsidP="00527A0A">
            <w:pPr>
              <w:rPr>
                <w:sz w:val="24"/>
                <w:szCs w:val="24"/>
              </w:rPr>
            </w:pPr>
          </w:p>
          <w:p w14:paraId="213C0994" w14:textId="6F765F18" w:rsidR="001205D3" w:rsidRPr="003900D9" w:rsidRDefault="001205D3" w:rsidP="00527A0A">
            <w:pPr>
              <w:rPr>
                <w:sz w:val="24"/>
                <w:szCs w:val="24"/>
              </w:rPr>
            </w:pPr>
          </w:p>
        </w:tc>
      </w:tr>
    </w:tbl>
    <w:p w14:paraId="698DD01C" w14:textId="66834E58" w:rsidR="00A14D9B" w:rsidRDefault="00A14D9B" w:rsidP="00527A0A">
      <w:pPr>
        <w:rPr>
          <w:sz w:val="24"/>
          <w:szCs w:val="24"/>
        </w:rPr>
      </w:pPr>
    </w:p>
    <w:p w14:paraId="56617D54" w14:textId="7C42413E" w:rsidR="00A14AB9" w:rsidRPr="00CE29A9" w:rsidRDefault="00997C1F" w:rsidP="0089199A">
      <w:pPr>
        <w:pStyle w:val="ListParagraph"/>
        <w:numPr>
          <w:ilvl w:val="0"/>
          <w:numId w:val="23"/>
        </w:numPr>
      </w:pPr>
      <w:r w:rsidRPr="00CE29A9">
        <w:t>Please f</w:t>
      </w:r>
      <w:r w:rsidR="00A25853" w:rsidRPr="00CE29A9">
        <w:t>ill in the work placement form below by clicking on the link (4 marks)</w:t>
      </w:r>
    </w:p>
    <w:tbl>
      <w:tblPr>
        <w:tblStyle w:val="TableGrid"/>
        <w:tblW w:w="0" w:type="auto"/>
        <w:tblLook w:val="04A0" w:firstRow="1" w:lastRow="0" w:firstColumn="1" w:lastColumn="0" w:noHBand="0" w:noVBand="1"/>
      </w:tblPr>
      <w:tblGrid>
        <w:gridCol w:w="9016"/>
      </w:tblGrid>
      <w:tr w:rsidR="00997C1F" w14:paraId="64E0BB69" w14:textId="77777777" w:rsidTr="35D66121">
        <w:tc>
          <w:tcPr>
            <w:tcW w:w="10456" w:type="dxa"/>
          </w:tcPr>
          <w:p w14:paraId="6900F5C0" w14:textId="0FB9B2B8" w:rsidR="00997C1F" w:rsidRDefault="00F16EE5" w:rsidP="008F7EF1">
            <w:pPr>
              <w:rPr>
                <w:sz w:val="24"/>
                <w:szCs w:val="24"/>
                <w:highlight w:val="yellow"/>
              </w:rPr>
            </w:pPr>
            <w:r>
              <w:rPr>
                <w:sz w:val="24"/>
                <w:szCs w:val="24"/>
                <w:highlight w:val="yellow"/>
              </w:rPr>
              <w:t xml:space="preserve">The marks here </w:t>
            </w:r>
            <w:r w:rsidR="005F3E08">
              <w:rPr>
                <w:sz w:val="24"/>
                <w:szCs w:val="24"/>
                <w:highlight w:val="yellow"/>
              </w:rPr>
              <w:t xml:space="preserve">come from filling in the </w:t>
            </w:r>
            <w:r w:rsidR="7DE307B2" w:rsidRPr="35D66121">
              <w:rPr>
                <w:sz w:val="24"/>
                <w:szCs w:val="24"/>
                <w:highlight w:val="yellow"/>
              </w:rPr>
              <w:t>Student Placement Form in Work Experience Pack</w:t>
            </w:r>
            <w:r w:rsidR="003D5781">
              <w:rPr>
                <w:sz w:val="24"/>
                <w:szCs w:val="24"/>
              </w:rPr>
              <w:t>.</w:t>
            </w:r>
          </w:p>
        </w:tc>
      </w:tr>
    </w:tbl>
    <w:p w14:paraId="5A0BB54E" w14:textId="61A00656" w:rsidR="2F03CF62" w:rsidRDefault="2F03CF62" w:rsidP="00527A0A">
      <w:pPr>
        <w:rPr>
          <w:sz w:val="24"/>
          <w:szCs w:val="24"/>
        </w:rPr>
      </w:pPr>
    </w:p>
    <w:p w14:paraId="14B35493" w14:textId="0F260DF1" w:rsidR="2F03CF62" w:rsidRDefault="2F03CF62" w:rsidP="00527A0A"/>
    <w:p w14:paraId="42F5F3CB" w14:textId="63D868E0" w:rsidR="000F27B1" w:rsidRPr="003900D9" w:rsidRDefault="000F27B1" w:rsidP="00527A0A">
      <w:pPr>
        <w:rPr>
          <w:sz w:val="24"/>
          <w:szCs w:val="24"/>
        </w:rPr>
      </w:pPr>
    </w:p>
    <w:p w14:paraId="5D93FE8F" w14:textId="77777777" w:rsidR="00527A0A" w:rsidRPr="003900D9" w:rsidRDefault="00527A0A" w:rsidP="00527A0A">
      <w:pPr>
        <w:rPr>
          <w:sz w:val="24"/>
          <w:szCs w:val="24"/>
        </w:rPr>
      </w:pPr>
    </w:p>
    <w:sectPr w:rsidR="00527A0A" w:rsidRPr="003900D9" w:rsidSect="00527A0A">
      <w:headerReference w:type="default" r:id="rId19"/>
      <w:footerReference w:type="default" r:id="rId20"/>
      <w:type w:val="continuous"/>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22BF05" w14:textId="77777777" w:rsidR="00236B7A" w:rsidRDefault="00236B7A">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14:paraId="0D76D476" w14:textId="77777777" w:rsidR="00236B7A" w:rsidRDefault="00236B7A">
      <w:pPr>
        <w:spacing w:after="0" w:line="240" w:lineRule="auto"/>
        <w:rPr>
          <w:rFonts w:ascii="Times New Roman" w:hAnsi="Times New Roman" w:cs="Times New Roman"/>
        </w:rPr>
      </w:pPr>
      <w:r>
        <w:rPr>
          <w:rFonts w:ascii="Times New Roman" w:hAnsi="Times New Roman" w:cs="Times New Roman"/>
        </w:rPr>
        <w:continuationSeparator/>
      </w:r>
    </w:p>
  </w:endnote>
  <w:endnote w:type="continuationNotice" w:id="1">
    <w:p w14:paraId="7262F9E9" w14:textId="77777777" w:rsidR="00236B7A" w:rsidRDefault="00236B7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4832087"/>
      <w:docPartObj>
        <w:docPartGallery w:val="Page Numbers (Bottom of Page)"/>
        <w:docPartUnique/>
      </w:docPartObj>
    </w:sdtPr>
    <w:sdtContent>
      <w:sdt>
        <w:sdtPr>
          <w:id w:val="860082579"/>
          <w:docPartObj>
            <w:docPartGallery w:val="Page Numbers (Top of Page)"/>
            <w:docPartUnique/>
          </w:docPartObj>
        </w:sdtPr>
        <w:sdtContent>
          <w:p w14:paraId="56C9E6AF" w14:textId="445CA413" w:rsidR="00805D64" w:rsidRDefault="00805D64">
            <w:pPr>
              <w:pStyle w:val="Footer"/>
              <w:jc w:val="right"/>
            </w:pPr>
            <w:r w:rsidRPr="00805D64">
              <w:rPr>
                <w:i/>
              </w:rPr>
              <w:t>Dunboyne College of Further Education</w:t>
            </w:r>
            <w:r>
              <w:t xml:space="preserve"> </w:t>
            </w:r>
            <w:r>
              <w:tab/>
            </w:r>
            <w:r>
              <w:tab/>
              <w:t xml:space="preserve">Page </w:t>
            </w:r>
            <w:r w:rsidR="008E1DF8">
              <w:rPr>
                <w:b/>
                <w:bCs/>
                <w:sz w:val="24"/>
                <w:szCs w:val="24"/>
              </w:rPr>
              <w:fldChar w:fldCharType="begin"/>
            </w:r>
            <w:r>
              <w:rPr>
                <w:b/>
                <w:bCs/>
              </w:rPr>
              <w:instrText xml:space="preserve"> PAGE </w:instrText>
            </w:r>
            <w:r w:rsidR="008E1DF8">
              <w:rPr>
                <w:b/>
                <w:bCs/>
                <w:sz w:val="24"/>
                <w:szCs w:val="24"/>
              </w:rPr>
              <w:fldChar w:fldCharType="separate"/>
            </w:r>
            <w:r w:rsidR="002E40A6">
              <w:rPr>
                <w:b/>
                <w:bCs/>
                <w:noProof/>
              </w:rPr>
              <w:t>4</w:t>
            </w:r>
            <w:r w:rsidR="008E1DF8">
              <w:rPr>
                <w:b/>
                <w:bCs/>
                <w:sz w:val="24"/>
                <w:szCs w:val="24"/>
              </w:rPr>
              <w:fldChar w:fldCharType="end"/>
            </w:r>
            <w:r>
              <w:t xml:space="preserve"> of </w:t>
            </w:r>
            <w:r w:rsidR="008E1DF8">
              <w:rPr>
                <w:b/>
                <w:bCs/>
                <w:sz w:val="24"/>
                <w:szCs w:val="24"/>
              </w:rPr>
              <w:fldChar w:fldCharType="begin"/>
            </w:r>
            <w:r>
              <w:rPr>
                <w:b/>
                <w:bCs/>
              </w:rPr>
              <w:instrText xml:space="preserve"> NUMPAGES  </w:instrText>
            </w:r>
            <w:r w:rsidR="008E1DF8">
              <w:rPr>
                <w:b/>
                <w:bCs/>
                <w:sz w:val="24"/>
                <w:szCs w:val="24"/>
              </w:rPr>
              <w:fldChar w:fldCharType="separate"/>
            </w:r>
            <w:r w:rsidR="002E40A6">
              <w:rPr>
                <w:b/>
                <w:bCs/>
                <w:noProof/>
              </w:rPr>
              <w:t>5</w:t>
            </w:r>
            <w:r w:rsidR="008E1DF8">
              <w:rPr>
                <w:b/>
                <w:bCs/>
                <w:sz w:val="24"/>
                <w:szCs w:val="24"/>
              </w:rPr>
              <w:fldChar w:fldCharType="end"/>
            </w:r>
          </w:p>
        </w:sdtContent>
      </w:sdt>
    </w:sdtContent>
  </w:sdt>
  <w:p w14:paraId="19219836" w14:textId="77777777" w:rsidR="000B2D50" w:rsidRDefault="000B2D50">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9D1484" w14:textId="77777777" w:rsidR="00236B7A" w:rsidRDefault="00236B7A">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14:paraId="5717B409" w14:textId="77777777" w:rsidR="00236B7A" w:rsidRDefault="00236B7A">
      <w:pPr>
        <w:spacing w:after="0" w:line="240" w:lineRule="auto"/>
        <w:rPr>
          <w:rFonts w:ascii="Times New Roman" w:hAnsi="Times New Roman" w:cs="Times New Roman"/>
        </w:rPr>
      </w:pPr>
      <w:r>
        <w:rPr>
          <w:rFonts w:ascii="Times New Roman" w:hAnsi="Times New Roman" w:cs="Times New Roman"/>
        </w:rPr>
        <w:continuationSeparator/>
      </w:r>
    </w:p>
  </w:footnote>
  <w:footnote w:type="continuationNotice" w:id="1">
    <w:p w14:paraId="3BD5561B" w14:textId="77777777" w:rsidR="00236B7A" w:rsidRDefault="00236B7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6FEF7D" w14:textId="77777777" w:rsidR="000B2D50" w:rsidRDefault="00000000">
    <w:pPr>
      <w:pStyle w:val="Header"/>
      <w:rPr>
        <w:rFonts w:ascii="Times New Roman" w:hAnsi="Times New Roman" w:cs="Times New Roman"/>
      </w:rPr>
    </w:pPr>
    <w:r>
      <w:rPr>
        <w:noProof/>
        <w:lang w:val="en-US"/>
      </w:rPr>
      <w:pict w14:anchorId="3137AA7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23859" o:spid="_x0000_s1025" type="#_x0000_t136" style="position:absolute;margin-left:0;margin-top:0;width:363.6pt;height:272.7pt;rotation:315;z-index:-251658752;mso-wrap-edited:f;mso-position-horizontal:center;mso-position-horizontal-relative:margin;mso-position-vertical:center;mso-position-vertical-relative:margin" o:allowincell="f" fillcolor="silver" stroked="f">
          <v:fill opacity=".5"/>
          <v:textpath style="font-family:&quot;Calibri&quot;;font-size:1pt" string="DCFE"/>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3238A"/>
    <w:multiLevelType w:val="multilevel"/>
    <w:tmpl w:val="3476F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D79DE"/>
    <w:multiLevelType w:val="hybridMultilevel"/>
    <w:tmpl w:val="F1F623BA"/>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8974567"/>
    <w:multiLevelType w:val="multilevel"/>
    <w:tmpl w:val="A0F0C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6418D3"/>
    <w:multiLevelType w:val="multilevel"/>
    <w:tmpl w:val="200AA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9C2D3A"/>
    <w:multiLevelType w:val="hybridMultilevel"/>
    <w:tmpl w:val="7A3A9F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8E23C35"/>
    <w:multiLevelType w:val="hybridMultilevel"/>
    <w:tmpl w:val="FA62353E"/>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6" w15:restartNumberingAfterBreak="0">
    <w:nsid w:val="1981279A"/>
    <w:multiLevelType w:val="multilevel"/>
    <w:tmpl w:val="720A88C4"/>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4165E8"/>
    <w:multiLevelType w:val="singleLevel"/>
    <w:tmpl w:val="09F68EEA"/>
    <w:lvl w:ilvl="0">
      <w:start w:val="1"/>
      <w:numFmt w:val="decimal"/>
      <w:lvlText w:val="%1"/>
      <w:legacy w:legacy="1" w:legacySpace="0" w:legacyIndent="360"/>
      <w:lvlJc w:val="left"/>
      <w:rPr>
        <w:rFonts w:ascii="Times New Roman" w:hAnsi="Times New Roman" w:cs="Times New Roman" w:hint="default"/>
      </w:rPr>
    </w:lvl>
  </w:abstractNum>
  <w:abstractNum w:abstractNumId="8" w15:restartNumberingAfterBreak="0">
    <w:nsid w:val="1DE934AA"/>
    <w:multiLevelType w:val="hybridMultilevel"/>
    <w:tmpl w:val="732493C0"/>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9" w15:restartNumberingAfterBreak="0">
    <w:nsid w:val="22932C62"/>
    <w:multiLevelType w:val="hybridMultilevel"/>
    <w:tmpl w:val="E6363D8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4200C15"/>
    <w:multiLevelType w:val="multilevel"/>
    <w:tmpl w:val="1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2A926395"/>
    <w:multiLevelType w:val="hybridMultilevel"/>
    <w:tmpl w:val="3EA6DA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B84333B"/>
    <w:multiLevelType w:val="hybridMultilevel"/>
    <w:tmpl w:val="EE5CBF58"/>
    <w:lvl w:ilvl="0" w:tplc="18090017">
      <w:start w:val="1"/>
      <w:numFmt w:val="lowerLetter"/>
      <w:lvlText w:val="%1)"/>
      <w:lvlJc w:val="left"/>
      <w:pPr>
        <w:ind w:left="1080" w:hanging="360"/>
      </w:pPr>
      <w:rPr>
        <w:rFonts w:hint="default"/>
      </w:rPr>
    </w:lvl>
    <w:lvl w:ilvl="1" w:tplc="18090003">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3" w15:restartNumberingAfterBreak="0">
    <w:nsid w:val="2BCF66B7"/>
    <w:multiLevelType w:val="hybridMultilevel"/>
    <w:tmpl w:val="7E5CEC8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0921FA7"/>
    <w:multiLevelType w:val="hybridMultilevel"/>
    <w:tmpl w:val="0EE0E9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5A70C1B"/>
    <w:multiLevelType w:val="hybridMultilevel"/>
    <w:tmpl w:val="5564454E"/>
    <w:lvl w:ilvl="0" w:tplc="50DC58A8">
      <w:start w:val="1"/>
      <w:numFmt w:val="lowerLetter"/>
      <w:lvlText w:val="%1)"/>
      <w:lvlJc w:val="left"/>
      <w:pPr>
        <w:ind w:left="720" w:hanging="360"/>
      </w:pPr>
    </w:lvl>
    <w:lvl w:ilvl="1" w:tplc="7988ED3C">
      <w:start w:val="1"/>
      <w:numFmt w:val="lowerLetter"/>
      <w:lvlText w:val="%2."/>
      <w:lvlJc w:val="left"/>
      <w:pPr>
        <w:ind w:left="1440" w:hanging="360"/>
      </w:pPr>
    </w:lvl>
    <w:lvl w:ilvl="2" w:tplc="BD366CBA">
      <w:start w:val="1"/>
      <w:numFmt w:val="lowerRoman"/>
      <w:lvlText w:val="%3."/>
      <w:lvlJc w:val="right"/>
      <w:pPr>
        <w:ind w:left="2160" w:hanging="180"/>
      </w:pPr>
    </w:lvl>
    <w:lvl w:ilvl="3" w:tplc="85767276">
      <w:start w:val="1"/>
      <w:numFmt w:val="decimal"/>
      <w:lvlText w:val="%4."/>
      <w:lvlJc w:val="left"/>
      <w:pPr>
        <w:ind w:left="2880" w:hanging="360"/>
      </w:pPr>
    </w:lvl>
    <w:lvl w:ilvl="4" w:tplc="88D0242E">
      <w:start w:val="1"/>
      <w:numFmt w:val="lowerLetter"/>
      <w:lvlText w:val="%5."/>
      <w:lvlJc w:val="left"/>
      <w:pPr>
        <w:ind w:left="3600" w:hanging="360"/>
      </w:pPr>
    </w:lvl>
    <w:lvl w:ilvl="5" w:tplc="3CCCDA84">
      <w:start w:val="1"/>
      <w:numFmt w:val="lowerRoman"/>
      <w:lvlText w:val="%6."/>
      <w:lvlJc w:val="right"/>
      <w:pPr>
        <w:ind w:left="4320" w:hanging="180"/>
      </w:pPr>
    </w:lvl>
    <w:lvl w:ilvl="6" w:tplc="8654D5EA">
      <w:start w:val="1"/>
      <w:numFmt w:val="decimal"/>
      <w:lvlText w:val="%7."/>
      <w:lvlJc w:val="left"/>
      <w:pPr>
        <w:ind w:left="5040" w:hanging="360"/>
      </w:pPr>
    </w:lvl>
    <w:lvl w:ilvl="7" w:tplc="2FB82EDE">
      <w:start w:val="1"/>
      <w:numFmt w:val="lowerLetter"/>
      <w:lvlText w:val="%8."/>
      <w:lvlJc w:val="left"/>
      <w:pPr>
        <w:ind w:left="5760" w:hanging="360"/>
      </w:pPr>
    </w:lvl>
    <w:lvl w:ilvl="8" w:tplc="81040066">
      <w:start w:val="1"/>
      <w:numFmt w:val="lowerRoman"/>
      <w:lvlText w:val="%9."/>
      <w:lvlJc w:val="right"/>
      <w:pPr>
        <w:ind w:left="6480" w:hanging="180"/>
      </w:pPr>
    </w:lvl>
  </w:abstractNum>
  <w:abstractNum w:abstractNumId="16" w15:restartNumberingAfterBreak="0">
    <w:nsid w:val="36D55152"/>
    <w:multiLevelType w:val="hybridMultilevel"/>
    <w:tmpl w:val="085064E0"/>
    <w:lvl w:ilvl="0" w:tplc="1809000F">
      <w:start w:val="1"/>
      <w:numFmt w:val="decimal"/>
      <w:lvlText w:val="%1."/>
      <w:lvlJc w:val="left"/>
      <w:pPr>
        <w:ind w:left="720" w:hanging="360"/>
      </w:pPr>
      <w:rPr>
        <w:rFont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8ED08FD"/>
    <w:multiLevelType w:val="hybridMultilevel"/>
    <w:tmpl w:val="E2209CCE"/>
    <w:lvl w:ilvl="0" w:tplc="2D6AB6EC">
      <w:start w:val="1"/>
      <w:numFmt w:val="lowerLetter"/>
      <w:lvlText w:val="%1)"/>
      <w:lvlJc w:val="left"/>
      <w:pPr>
        <w:ind w:left="720" w:hanging="360"/>
      </w:pPr>
    </w:lvl>
    <w:lvl w:ilvl="1" w:tplc="06E27F20">
      <w:start w:val="1"/>
      <w:numFmt w:val="lowerLetter"/>
      <w:lvlText w:val="%2."/>
      <w:lvlJc w:val="left"/>
      <w:pPr>
        <w:ind w:left="1440" w:hanging="360"/>
      </w:pPr>
    </w:lvl>
    <w:lvl w:ilvl="2" w:tplc="8904DB26">
      <w:start w:val="1"/>
      <w:numFmt w:val="lowerRoman"/>
      <w:lvlText w:val="%3."/>
      <w:lvlJc w:val="right"/>
      <w:pPr>
        <w:ind w:left="2160" w:hanging="180"/>
      </w:pPr>
    </w:lvl>
    <w:lvl w:ilvl="3" w:tplc="E40EA4BC">
      <w:start w:val="1"/>
      <w:numFmt w:val="decimal"/>
      <w:lvlText w:val="%4."/>
      <w:lvlJc w:val="left"/>
      <w:pPr>
        <w:ind w:left="2880" w:hanging="360"/>
      </w:pPr>
    </w:lvl>
    <w:lvl w:ilvl="4" w:tplc="6EB6A818">
      <w:start w:val="1"/>
      <w:numFmt w:val="lowerLetter"/>
      <w:lvlText w:val="%5."/>
      <w:lvlJc w:val="left"/>
      <w:pPr>
        <w:ind w:left="3600" w:hanging="360"/>
      </w:pPr>
    </w:lvl>
    <w:lvl w:ilvl="5" w:tplc="15F6BC6C">
      <w:start w:val="1"/>
      <w:numFmt w:val="lowerRoman"/>
      <w:lvlText w:val="%6."/>
      <w:lvlJc w:val="right"/>
      <w:pPr>
        <w:ind w:left="4320" w:hanging="180"/>
      </w:pPr>
    </w:lvl>
    <w:lvl w:ilvl="6" w:tplc="1FCACD0C">
      <w:start w:val="1"/>
      <w:numFmt w:val="decimal"/>
      <w:lvlText w:val="%7."/>
      <w:lvlJc w:val="left"/>
      <w:pPr>
        <w:ind w:left="5040" w:hanging="360"/>
      </w:pPr>
    </w:lvl>
    <w:lvl w:ilvl="7" w:tplc="E7E288CA">
      <w:start w:val="1"/>
      <w:numFmt w:val="lowerLetter"/>
      <w:lvlText w:val="%8."/>
      <w:lvlJc w:val="left"/>
      <w:pPr>
        <w:ind w:left="5760" w:hanging="360"/>
      </w:pPr>
    </w:lvl>
    <w:lvl w:ilvl="8" w:tplc="3C12ED90">
      <w:start w:val="1"/>
      <w:numFmt w:val="lowerRoman"/>
      <w:lvlText w:val="%9."/>
      <w:lvlJc w:val="right"/>
      <w:pPr>
        <w:ind w:left="6480" w:hanging="180"/>
      </w:pPr>
    </w:lvl>
  </w:abstractNum>
  <w:abstractNum w:abstractNumId="18" w15:restartNumberingAfterBreak="0">
    <w:nsid w:val="3934376B"/>
    <w:multiLevelType w:val="hybridMultilevel"/>
    <w:tmpl w:val="CCF687E2"/>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9" w15:restartNumberingAfterBreak="0">
    <w:nsid w:val="3C4328C3"/>
    <w:multiLevelType w:val="hybridMultilevel"/>
    <w:tmpl w:val="50D2E2C4"/>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3C8C7AC8"/>
    <w:multiLevelType w:val="hybridMultilevel"/>
    <w:tmpl w:val="FFFFFFFF"/>
    <w:lvl w:ilvl="0" w:tplc="2FE48288">
      <w:start w:val="1"/>
      <w:numFmt w:val="lowerLetter"/>
      <w:lvlText w:val="%1)"/>
      <w:lvlJc w:val="left"/>
      <w:pPr>
        <w:ind w:left="720" w:hanging="360"/>
      </w:pPr>
    </w:lvl>
    <w:lvl w:ilvl="1" w:tplc="2878F4DC">
      <w:start w:val="1"/>
      <w:numFmt w:val="lowerLetter"/>
      <w:lvlText w:val="%2."/>
      <w:lvlJc w:val="left"/>
      <w:pPr>
        <w:ind w:left="1440" w:hanging="360"/>
      </w:pPr>
    </w:lvl>
    <w:lvl w:ilvl="2" w:tplc="602C0A58">
      <w:start w:val="1"/>
      <w:numFmt w:val="lowerRoman"/>
      <w:lvlText w:val="%3."/>
      <w:lvlJc w:val="right"/>
      <w:pPr>
        <w:ind w:left="2160" w:hanging="180"/>
      </w:pPr>
    </w:lvl>
    <w:lvl w:ilvl="3" w:tplc="28E0A390">
      <w:start w:val="1"/>
      <w:numFmt w:val="decimal"/>
      <w:lvlText w:val="%4."/>
      <w:lvlJc w:val="left"/>
      <w:pPr>
        <w:ind w:left="2880" w:hanging="360"/>
      </w:pPr>
    </w:lvl>
    <w:lvl w:ilvl="4" w:tplc="6C321C3C">
      <w:start w:val="1"/>
      <w:numFmt w:val="lowerLetter"/>
      <w:lvlText w:val="%5."/>
      <w:lvlJc w:val="left"/>
      <w:pPr>
        <w:ind w:left="3600" w:hanging="360"/>
      </w:pPr>
    </w:lvl>
    <w:lvl w:ilvl="5" w:tplc="8D86B850">
      <w:start w:val="1"/>
      <w:numFmt w:val="lowerRoman"/>
      <w:lvlText w:val="%6."/>
      <w:lvlJc w:val="right"/>
      <w:pPr>
        <w:ind w:left="4320" w:hanging="180"/>
      </w:pPr>
    </w:lvl>
    <w:lvl w:ilvl="6" w:tplc="6A8E2F98">
      <w:start w:val="1"/>
      <w:numFmt w:val="decimal"/>
      <w:lvlText w:val="%7."/>
      <w:lvlJc w:val="left"/>
      <w:pPr>
        <w:ind w:left="5040" w:hanging="360"/>
      </w:pPr>
    </w:lvl>
    <w:lvl w:ilvl="7" w:tplc="373E9CEA">
      <w:start w:val="1"/>
      <w:numFmt w:val="lowerLetter"/>
      <w:lvlText w:val="%8."/>
      <w:lvlJc w:val="left"/>
      <w:pPr>
        <w:ind w:left="5760" w:hanging="360"/>
      </w:pPr>
    </w:lvl>
    <w:lvl w:ilvl="8" w:tplc="45FC3380">
      <w:start w:val="1"/>
      <w:numFmt w:val="lowerRoman"/>
      <w:lvlText w:val="%9."/>
      <w:lvlJc w:val="right"/>
      <w:pPr>
        <w:ind w:left="6480" w:hanging="180"/>
      </w:pPr>
    </w:lvl>
  </w:abstractNum>
  <w:abstractNum w:abstractNumId="21" w15:restartNumberingAfterBreak="0">
    <w:nsid w:val="3E6D1B4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D577BA"/>
    <w:multiLevelType w:val="multilevel"/>
    <w:tmpl w:val="BFB8A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354C2D"/>
    <w:multiLevelType w:val="hybridMultilevel"/>
    <w:tmpl w:val="30A8124E"/>
    <w:lvl w:ilvl="0" w:tplc="18090001">
      <w:start w:val="1"/>
      <w:numFmt w:val="bullet"/>
      <w:lvlText w:val=""/>
      <w:lvlJc w:val="left"/>
      <w:pPr>
        <w:ind w:left="2880" w:hanging="360"/>
      </w:pPr>
      <w:rPr>
        <w:rFonts w:ascii="Symbol" w:hAnsi="Symbol" w:hint="default"/>
      </w:rPr>
    </w:lvl>
    <w:lvl w:ilvl="1" w:tplc="18090003" w:tentative="1">
      <w:start w:val="1"/>
      <w:numFmt w:val="bullet"/>
      <w:lvlText w:val="o"/>
      <w:lvlJc w:val="left"/>
      <w:pPr>
        <w:ind w:left="3600" w:hanging="360"/>
      </w:pPr>
      <w:rPr>
        <w:rFonts w:ascii="Courier New" w:hAnsi="Courier New" w:cs="Courier New" w:hint="default"/>
      </w:rPr>
    </w:lvl>
    <w:lvl w:ilvl="2" w:tplc="18090005" w:tentative="1">
      <w:start w:val="1"/>
      <w:numFmt w:val="bullet"/>
      <w:lvlText w:val=""/>
      <w:lvlJc w:val="left"/>
      <w:pPr>
        <w:ind w:left="4320" w:hanging="360"/>
      </w:pPr>
      <w:rPr>
        <w:rFonts w:ascii="Wingdings" w:hAnsi="Wingdings" w:hint="default"/>
      </w:rPr>
    </w:lvl>
    <w:lvl w:ilvl="3" w:tplc="18090001" w:tentative="1">
      <w:start w:val="1"/>
      <w:numFmt w:val="bullet"/>
      <w:lvlText w:val=""/>
      <w:lvlJc w:val="left"/>
      <w:pPr>
        <w:ind w:left="5040" w:hanging="360"/>
      </w:pPr>
      <w:rPr>
        <w:rFonts w:ascii="Symbol" w:hAnsi="Symbol" w:hint="default"/>
      </w:rPr>
    </w:lvl>
    <w:lvl w:ilvl="4" w:tplc="18090003" w:tentative="1">
      <w:start w:val="1"/>
      <w:numFmt w:val="bullet"/>
      <w:lvlText w:val="o"/>
      <w:lvlJc w:val="left"/>
      <w:pPr>
        <w:ind w:left="5760" w:hanging="360"/>
      </w:pPr>
      <w:rPr>
        <w:rFonts w:ascii="Courier New" w:hAnsi="Courier New" w:cs="Courier New" w:hint="default"/>
      </w:rPr>
    </w:lvl>
    <w:lvl w:ilvl="5" w:tplc="18090005" w:tentative="1">
      <w:start w:val="1"/>
      <w:numFmt w:val="bullet"/>
      <w:lvlText w:val=""/>
      <w:lvlJc w:val="left"/>
      <w:pPr>
        <w:ind w:left="6480" w:hanging="360"/>
      </w:pPr>
      <w:rPr>
        <w:rFonts w:ascii="Wingdings" w:hAnsi="Wingdings" w:hint="default"/>
      </w:rPr>
    </w:lvl>
    <w:lvl w:ilvl="6" w:tplc="18090001" w:tentative="1">
      <w:start w:val="1"/>
      <w:numFmt w:val="bullet"/>
      <w:lvlText w:val=""/>
      <w:lvlJc w:val="left"/>
      <w:pPr>
        <w:ind w:left="7200" w:hanging="360"/>
      </w:pPr>
      <w:rPr>
        <w:rFonts w:ascii="Symbol" w:hAnsi="Symbol" w:hint="default"/>
      </w:rPr>
    </w:lvl>
    <w:lvl w:ilvl="7" w:tplc="18090003" w:tentative="1">
      <w:start w:val="1"/>
      <w:numFmt w:val="bullet"/>
      <w:lvlText w:val="o"/>
      <w:lvlJc w:val="left"/>
      <w:pPr>
        <w:ind w:left="7920" w:hanging="360"/>
      </w:pPr>
      <w:rPr>
        <w:rFonts w:ascii="Courier New" w:hAnsi="Courier New" w:cs="Courier New" w:hint="default"/>
      </w:rPr>
    </w:lvl>
    <w:lvl w:ilvl="8" w:tplc="18090005" w:tentative="1">
      <w:start w:val="1"/>
      <w:numFmt w:val="bullet"/>
      <w:lvlText w:val=""/>
      <w:lvlJc w:val="left"/>
      <w:pPr>
        <w:ind w:left="8640" w:hanging="360"/>
      </w:pPr>
      <w:rPr>
        <w:rFonts w:ascii="Wingdings" w:hAnsi="Wingdings" w:hint="default"/>
      </w:rPr>
    </w:lvl>
  </w:abstractNum>
  <w:abstractNum w:abstractNumId="24" w15:restartNumberingAfterBreak="0">
    <w:nsid w:val="47EE441D"/>
    <w:multiLevelType w:val="hybridMultilevel"/>
    <w:tmpl w:val="AA4CA1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8F80B2F"/>
    <w:multiLevelType w:val="hybridMultilevel"/>
    <w:tmpl w:val="7F208FB2"/>
    <w:lvl w:ilvl="0" w:tplc="092E999A">
      <w:start w:val="1"/>
      <w:numFmt w:val="decimal"/>
      <w:lvlText w:val="%1."/>
      <w:lvlJc w:val="left"/>
      <w:pPr>
        <w:ind w:left="720" w:hanging="360"/>
      </w:pPr>
    </w:lvl>
    <w:lvl w:ilvl="1" w:tplc="41D4C47A">
      <w:start w:val="1"/>
      <w:numFmt w:val="lowerLetter"/>
      <w:lvlText w:val="%2."/>
      <w:lvlJc w:val="left"/>
      <w:pPr>
        <w:ind w:left="1440" w:hanging="360"/>
      </w:pPr>
    </w:lvl>
    <w:lvl w:ilvl="2" w:tplc="2F7AC8E6">
      <w:start w:val="1"/>
      <w:numFmt w:val="lowerRoman"/>
      <w:lvlText w:val="%3."/>
      <w:lvlJc w:val="right"/>
      <w:pPr>
        <w:ind w:left="2160" w:hanging="180"/>
      </w:pPr>
    </w:lvl>
    <w:lvl w:ilvl="3" w:tplc="D0FE435A">
      <w:start w:val="1"/>
      <w:numFmt w:val="decimal"/>
      <w:lvlText w:val="%4."/>
      <w:lvlJc w:val="left"/>
      <w:pPr>
        <w:ind w:left="2880" w:hanging="360"/>
      </w:pPr>
    </w:lvl>
    <w:lvl w:ilvl="4" w:tplc="4CCA568E">
      <w:start w:val="1"/>
      <w:numFmt w:val="lowerLetter"/>
      <w:lvlText w:val="%5."/>
      <w:lvlJc w:val="left"/>
      <w:pPr>
        <w:ind w:left="3600" w:hanging="360"/>
      </w:pPr>
    </w:lvl>
    <w:lvl w:ilvl="5" w:tplc="E4AAD8B0">
      <w:start w:val="1"/>
      <w:numFmt w:val="lowerRoman"/>
      <w:lvlText w:val="%6."/>
      <w:lvlJc w:val="right"/>
      <w:pPr>
        <w:ind w:left="4320" w:hanging="180"/>
      </w:pPr>
    </w:lvl>
    <w:lvl w:ilvl="6" w:tplc="764EED88">
      <w:start w:val="1"/>
      <w:numFmt w:val="decimal"/>
      <w:lvlText w:val="%7."/>
      <w:lvlJc w:val="left"/>
      <w:pPr>
        <w:ind w:left="5040" w:hanging="360"/>
      </w:pPr>
    </w:lvl>
    <w:lvl w:ilvl="7" w:tplc="27D0C1E0">
      <w:start w:val="1"/>
      <w:numFmt w:val="lowerLetter"/>
      <w:lvlText w:val="%8."/>
      <w:lvlJc w:val="left"/>
      <w:pPr>
        <w:ind w:left="5760" w:hanging="360"/>
      </w:pPr>
    </w:lvl>
    <w:lvl w:ilvl="8" w:tplc="26FCE376">
      <w:start w:val="1"/>
      <w:numFmt w:val="lowerRoman"/>
      <w:lvlText w:val="%9."/>
      <w:lvlJc w:val="right"/>
      <w:pPr>
        <w:ind w:left="6480" w:hanging="180"/>
      </w:pPr>
    </w:lvl>
  </w:abstractNum>
  <w:abstractNum w:abstractNumId="26" w15:restartNumberingAfterBreak="0">
    <w:nsid w:val="496902B4"/>
    <w:multiLevelType w:val="hybridMultilevel"/>
    <w:tmpl w:val="D42655F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4BB939E4"/>
    <w:multiLevelType w:val="hybridMultilevel"/>
    <w:tmpl w:val="1CB25CE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8F61CF1"/>
    <w:multiLevelType w:val="hybridMultilevel"/>
    <w:tmpl w:val="166EB83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5F5C2185"/>
    <w:multiLevelType w:val="multilevel"/>
    <w:tmpl w:val="649C5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5B2C67"/>
    <w:multiLevelType w:val="multilevel"/>
    <w:tmpl w:val="18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31" w15:restartNumberingAfterBreak="0">
    <w:nsid w:val="617B78B4"/>
    <w:multiLevelType w:val="hybridMultilevel"/>
    <w:tmpl w:val="864A6B2A"/>
    <w:lvl w:ilvl="0" w:tplc="A568233E">
      <w:start w:val="1"/>
      <w:numFmt w:val="decimal"/>
      <w:lvlText w:val="%1."/>
      <w:lvlJc w:val="left"/>
      <w:pPr>
        <w:ind w:left="720" w:hanging="360"/>
      </w:pPr>
    </w:lvl>
    <w:lvl w:ilvl="1" w:tplc="6C485DD4">
      <w:start w:val="1"/>
      <w:numFmt w:val="decimal"/>
      <w:lvlText w:val="%2."/>
      <w:lvlJc w:val="left"/>
      <w:pPr>
        <w:ind w:left="1440" w:hanging="360"/>
      </w:pPr>
    </w:lvl>
    <w:lvl w:ilvl="2" w:tplc="25DE16DE">
      <w:start w:val="1"/>
      <w:numFmt w:val="lowerRoman"/>
      <w:lvlText w:val="%3."/>
      <w:lvlJc w:val="right"/>
      <w:pPr>
        <w:ind w:left="2160" w:hanging="180"/>
      </w:pPr>
    </w:lvl>
    <w:lvl w:ilvl="3" w:tplc="94B6771E">
      <w:start w:val="1"/>
      <w:numFmt w:val="decimal"/>
      <w:lvlText w:val="%4."/>
      <w:lvlJc w:val="left"/>
      <w:pPr>
        <w:ind w:left="2880" w:hanging="360"/>
      </w:pPr>
    </w:lvl>
    <w:lvl w:ilvl="4" w:tplc="496AFFFA">
      <w:start w:val="1"/>
      <w:numFmt w:val="lowerLetter"/>
      <w:lvlText w:val="%5."/>
      <w:lvlJc w:val="left"/>
      <w:pPr>
        <w:ind w:left="3600" w:hanging="360"/>
      </w:pPr>
    </w:lvl>
    <w:lvl w:ilvl="5" w:tplc="B0788FB2">
      <w:start w:val="1"/>
      <w:numFmt w:val="lowerRoman"/>
      <w:lvlText w:val="%6."/>
      <w:lvlJc w:val="right"/>
      <w:pPr>
        <w:ind w:left="4320" w:hanging="180"/>
      </w:pPr>
    </w:lvl>
    <w:lvl w:ilvl="6" w:tplc="1BDE71C8">
      <w:start w:val="1"/>
      <w:numFmt w:val="decimal"/>
      <w:lvlText w:val="%7."/>
      <w:lvlJc w:val="left"/>
      <w:pPr>
        <w:ind w:left="5040" w:hanging="360"/>
      </w:pPr>
    </w:lvl>
    <w:lvl w:ilvl="7" w:tplc="60AE7880">
      <w:start w:val="1"/>
      <w:numFmt w:val="lowerLetter"/>
      <w:lvlText w:val="%8."/>
      <w:lvlJc w:val="left"/>
      <w:pPr>
        <w:ind w:left="5760" w:hanging="360"/>
      </w:pPr>
    </w:lvl>
    <w:lvl w:ilvl="8" w:tplc="2EAAA316">
      <w:start w:val="1"/>
      <w:numFmt w:val="lowerRoman"/>
      <w:lvlText w:val="%9."/>
      <w:lvlJc w:val="right"/>
      <w:pPr>
        <w:ind w:left="6480" w:hanging="180"/>
      </w:pPr>
    </w:lvl>
  </w:abstractNum>
  <w:abstractNum w:abstractNumId="32" w15:restartNumberingAfterBreak="0">
    <w:nsid w:val="657F11CC"/>
    <w:multiLevelType w:val="hybridMultilevel"/>
    <w:tmpl w:val="5D84075E"/>
    <w:lvl w:ilvl="0" w:tplc="1809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6AD53AC0"/>
    <w:multiLevelType w:val="hybridMultilevel"/>
    <w:tmpl w:val="1CBA82FC"/>
    <w:lvl w:ilvl="0" w:tplc="6EC4CB84">
      <w:start w:val="1"/>
      <w:numFmt w:val="decimal"/>
      <w:lvlText w:val="%1."/>
      <w:lvlJc w:val="left"/>
      <w:pPr>
        <w:ind w:left="720" w:hanging="360"/>
      </w:pPr>
    </w:lvl>
    <w:lvl w:ilvl="1" w:tplc="34DE8BC8">
      <w:start w:val="1"/>
      <w:numFmt w:val="decimal"/>
      <w:lvlText w:val="%2."/>
      <w:lvlJc w:val="left"/>
      <w:pPr>
        <w:ind w:left="1440" w:hanging="360"/>
      </w:pPr>
    </w:lvl>
    <w:lvl w:ilvl="2" w:tplc="1FBA950C">
      <w:start w:val="1"/>
      <w:numFmt w:val="lowerRoman"/>
      <w:lvlText w:val="%3."/>
      <w:lvlJc w:val="right"/>
      <w:pPr>
        <w:ind w:left="2160" w:hanging="180"/>
      </w:pPr>
    </w:lvl>
    <w:lvl w:ilvl="3" w:tplc="6B30770E">
      <w:start w:val="1"/>
      <w:numFmt w:val="decimal"/>
      <w:lvlText w:val="%4."/>
      <w:lvlJc w:val="left"/>
      <w:pPr>
        <w:ind w:left="2880" w:hanging="360"/>
      </w:pPr>
    </w:lvl>
    <w:lvl w:ilvl="4" w:tplc="F63AC1F2">
      <w:start w:val="1"/>
      <w:numFmt w:val="lowerLetter"/>
      <w:lvlText w:val="%5."/>
      <w:lvlJc w:val="left"/>
      <w:pPr>
        <w:ind w:left="3600" w:hanging="360"/>
      </w:pPr>
    </w:lvl>
    <w:lvl w:ilvl="5" w:tplc="E5022F8C">
      <w:start w:val="1"/>
      <w:numFmt w:val="lowerRoman"/>
      <w:lvlText w:val="%6."/>
      <w:lvlJc w:val="right"/>
      <w:pPr>
        <w:ind w:left="4320" w:hanging="180"/>
      </w:pPr>
    </w:lvl>
    <w:lvl w:ilvl="6" w:tplc="7B141536">
      <w:start w:val="1"/>
      <w:numFmt w:val="decimal"/>
      <w:lvlText w:val="%7."/>
      <w:lvlJc w:val="left"/>
      <w:pPr>
        <w:ind w:left="5040" w:hanging="360"/>
      </w:pPr>
    </w:lvl>
    <w:lvl w:ilvl="7" w:tplc="1E109518">
      <w:start w:val="1"/>
      <w:numFmt w:val="lowerLetter"/>
      <w:lvlText w:val="%8."/>
      <w:lvlJc w:val="left"/>
      <w:pPr>
        <w:ind w:left="5760" w:hanging="360"/>
      </w:pPr>
    </w:lvl>
    <w:lvl w:ilvl="8" w:tplc="5B322374">
      <w:start w:val="1"/>
      <w:numFmt w:val="lowerRoman"/>
      <w:lvlText w:val="%9."/>
      <w:lvlJc w:val="right"/>
      <w:pPr>
        <w:ind w:left="6480" w:hanging="180"/>
      </w:pPr>
    </w:lvl>
  </w:abstractNum>
  <w:abstractNum w:abstractNumId="34" w15:restartNumberingAfterBreak="0">
    <w:nsid w:val="76B41B3F"/>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6B96E16"/>
    <w:multiLevelType w:val="hybridMultilevel"/>
    <w:tmpl w:val="FFFFFFFF"/>
    <w:lvl w:ilvl="0" w:tplc="259AD5EA">
      <w:start w:val="1"/>
      <w:numFmt w:val="decimal"/>
      <w:lvlText w:val="%1."/>
      <w:lvlJc w:val="left"/>
      <w:pPr>
        <w:ind w:left="720" w:hanging="360"/>
      </w:pPr>
    </w:lvl>
    <w:lvl w:ilvl="1" w:tplc="EA2C1758">
      <w:start w:val="1"/>
      <w:numFmt w:val="lowerLetter"/>
      <w:lvlText w:val="%2."/>
      <w:lvlJc w:val="left"/>
      <w:pPr>
        <w:ind w:left="1440" w:hanging="360"/>
      </w:pPr>
    </w:lvl>
    <w:lvl w:ilvl="2" w:tplc="CA32915A">
      <w:start w:val="1"/>
      <w:numFmt w:val="lowerRoman"/>
      <w:lvlText w:val="%3."/>
      <w:lvlJc w:val="right"/>
      <w:pPr>
        <w:ind w:left="2160" w:hanging="180"/>
      </w:pPr>
    </w:lvl>
    <w:lvl w:ilvl="3" w:tplc="C9C4FDDC">
      <w:start w:val="1"/>
      <w:numFmt w:val="decimal"/>
      <w:lvlText w:val="%4."/>
      <w:lvlJc w:val="left"/>
      <w:pPr>
        <w:ind w:left="2880" w:hanging="360"/>
      </w:pPr>
    </w:lvl>
    <w:lvl w:ilvl="4" w:tplc="74D46D50">
      <w:start w:val="1"/>
      <w:numFmt w:val="lowerLetter"/>
      <w:lvlText w:val="%5."/>
      <w:lvlJc w:val="left"/>
      <w:pPr>
        <w:ind w:left="3600" w:hanging="360"/>
      </w:pPr>
    </w:lvl>
    <w:lvl w:ilvl="5" w:tplc="0BB68A44">
      <w:start w:val="1"/>
      <w:numFmt w:val="lowerRoman"/>
      <w:lvlText w:val="%6."/>
      <w:lvlJc w:val="right"/>
      <w:pPr>
        <w:ind w:left="4320" w:hanging="180"/>
      </w:pPr>
    </w:lvl>
    <w:lvl w:ilvl="6" w:tplc="E148386C">
      <w:start w:val="1"/>
      <w:numFmt w:val="decimal"/>
      <w:lvlText w:val="%7."/>
      <w:lvlJc w:val="left"/>
      <w:pPr>
        <w:ind w:left="5040" w:hanging="360"/>
      </w:pPr>
    </w:lvl>
    <w:lvl w:ilvl="7" w:tplc="FC40E9B2">
      <w:start w:val="1"/>
      <w:numFmt w:val="lowerLetter"/>
      <w:lvlText w:val="%8."/>
      <w:lvlJc w:val="left"/>
      <w:pPr>
        <w:ind w:left="5760" w:hanging="360"/>
      </w:pPr>
    </w:lvl>
    <w:lvl w:ilvl="8" w:tplc="F51CF286">
      <w:start w:val="1"/>
      <w:numFmt w:val="lowerRoman"/>
      <w:lvlText w:val="%9."/>
      <w:lvlJc w:val="right"/>
      <w:pPr>
        <w:ind w:left="6480" w:hanging="180"/>
      </w:pPr>
    </w:lvl>
  </w:abstractNum>
  <w:abstractNum w:abstractNumId="36" w15:restartNumberingAfterBreak="0">
    <w:nsid w:val="7DE03C8D"/>
    <w:multiLevelType w:val="hybridMultilevel"/>
    <w:tmpl w:val="FFFFFFFF"/>
    <w:lvl w:ilvl="0" w:tplc="5164B926">
      <w:start w:val="1"/>
      <w:numFmt w:val="lowerLetter"/>
      <w:lvlText w:val="%1)"/>
      <w:lvlJc w:val="left"/>
      <w:pPr>
        <w:ind w:left="720" w:hanging="360"/>
      </w:pPr>
    </w:lvl>
    <w:lvl w:ilvl="1" w:tplc="91C0EC92">
      <w:start w:val="1"/>
      <w:numFmt w:val="lowerLetter"/>
      <w:lvlText w:val="%2."/>
      <w:lvlJc w:val="left"/>
      <w:pPr>
        <w:ind w:left="1440" w:hanging="360"/>
      </w:pPr>
    </w:lvl>
    <w:lvl w:ilvl="2" w:tplc="27CC125C">
      <w:start w:val="1"/>
      <w:numFmt w:val="lowerRoman"/>
      <w:lvlText w:val="%3."/>
      <w:lvlJc w:val="right"/>
      <w:pPr>
        <w:ind w:left="2160" w:hanging="180"/>
      </w:pPr>
    </w:lvl>
    <w:lvl w:ilvl="3" w:tplc="C524773C">
      <w:start w:val="1"/>
      <w:numFmt w:val="decimal"/>
      <w:lvlText w:val="%4."/>
      <w:lvlJc w:val="left"/>
      <w:pPr>
        <w:ind w:left="2880" w:hanging="360"/>
      </w:pPr>
    </w:lvl>
    <w:lvl w:ilvl="4" w:tplc="A6D6CCE2">
      <w:start w:val="1"/>
      <w:numFmt w:val="lowerLetter"/>
      <w:lvlText w:val="%5."/>
      <w:lvlJc w:val="left"/>
      <w:pPr>
        <w:ind w:left="3600" w:hanging="360"/>
      </w:pPr>
    </w:lvl>
    <w:lvl w:ilvl="5" w:tplc="73308C0C">
      <w:start w:val="1"/>
      <w:numFmt w:val="lowerRoman"/>
      <w:lvlText w:val="%6."/>
      <w:lvlJc w:val="right"/>
      <w:pPr>
        <w:ind w:left="4320" w:hanging="180"/>
      </w:pPr>
    </w:lvl>
    <w:lvl w:ilvl="6" w:tplc="3A8EBDF4">
      <w:start w:val="1"/>
      <w:numFmt w:val="decimal"/>
      <w:lvlText w:val="%7."/>
      <w:lvlJc w:val="left"/>
      <w:pPr>
        <w:ind w:left="5040" w:hanging="360"/>
      </w:pPr>
    </w:lvl>
    <w:lvl w:ilvl="7" w:tplc="EF681D36">
      <w:start w:val="1"/>
      <w:numFmt w:val="lowerLetter"/>
      <w:lvlText w:val="%8."/>
      <w:lvlJc w:val="left"/>
      <w:pPr>
        <w:ind w:left="5760" w:hanging="360"/>
      </w:pPr>
    </w:lvl>
    <w:lvl w:ilvl="8" w:tplc="E2BA7C4A">
      <w:start w:val="1"/>
      <w:numFmt w:val="lowerRoman"/>
      <w:lvlText w:val="%9."/>
      <w:lvlJc w:val="right"/>
      <w:pPr>
        <w:ind w:left="6480" w:hanging="180"/>
      </w:pPr>
    </w:lvl>
  </w:abstractNum>
  <w:abstractNum w:abstractNumId="37" w15:restartNumberingAfterBreak="0">
    <w:nsid w:val="7F42498A"/>
    <w:multiLevelType w:val="hybridMultilevel"/>
    <w:tmpl w:val="B81CC0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749384644">
    <w:abstractNumId w:val="33"/>
  </w:num>
  <w:num w:numId="2" w16cid:durableId="671835074">
    <w:abstractNumId w:val="25"/>
  </w:num>
  <w:num w:numId="3" w16cid:durableId="851333430">
    <w:abstractNumId w:val="17"/>
  </w:num>
  <w:num w:numId="4" w16cid:durableId="359279596">
    <w:abstractNumId w:val="15"/>
  </w:num>
  <w:num w:numId="5" w16cid:durableId="1323389293">
    <w:abstractNumId w:val="7"/>
  </w:num>
  <w:num w:numId="6" w16cid:durableId="1013266015">
    <w:abstractNumId w:val="7"/>
    <w:lvlOverride w:ilvl="0">
      <w:lvl w:ilvl="0">
        <w:start w:val="2"/>
        <w:numFmt w:val="decimal"/>
        <w:lvlText w:val="%1"/>
        <w:legacy w:legacy="1" w:legacySpace="0" w:legacyIndent="360"/>
        <w:lvlJc w:val="left"/>
        <w:rPr>
          <w:rFonts w:ascii="Times New Roman" w:hAnsi="Times New Roman" w:cs="Times New Roman" w:hint="default"/>
        </w:rPr>
      </w:lvl>
    </w:lvlOverride>
  </w:num>
  <w:num w:numId="7" w16cid:durableId="1001077910">
    <w:abstractNumId w:val="18"/>
  </w:num>
  <w:num w:numId="8" w16cid:durableId="1569607586">
    <w:abstractNumId w:val="23"/>
  </w:num>
  <w:num w:numId="9" w16cid:durableId="355231105">
    <w:abstractNumId w:val="14"/>
  </w:num>
  <w:num w:numId="10" w16cid:durableId="1299603103">
    <w:abstractNumId w:val="16"/>
  </w:num>
  <w:num w:numId="11" w16cid:durableId="1230264284">
    <w:abstractNumId w:val="37"/>
  </w:num>
  <w:num w:numId="12" w16cid:durableId="773787594">
    <w:abstractNumId w:val="4"/>
  </w:num>
  <w:num w:numId="13" w16cid:durableId="307325205">
    <w:abstractNumId w:val="24"/>
  </w:num>
  <w:num w:numId="14" w16cid:durableId="637497237">
    <w:abstractNumId w:val="28"/>
  </w:num>
  <w:num w:numId="15" w16cid:durableId="467935310">
    <w:abstractNumId w:val="9"/>
  </w:num>
  <w:num w:numId="16" w16cid:durableId="1071541557">
    <w:abstractNumId w:val="1"/>
  </w:num>
  <w:num w:numId="17" w16cid:durableId="766462470">
    <w:abstractNumId w:val="8"/>
  </w:num>
  <w:num w:numId="18" w16cid:durableId="1725909854">
    <w:abstractNumId w:val="27"/>
  </w:num>
  <w:num w:numId="19" w16cid:durableId="1284848567">
    <w:abstractNumId w:val="13"/>
  </w:num>
  <w:num w:numId="20" w16cid:durableId="1519464060">
    <w:abstractNumId w:val="26"/>
  </w:num>
  <w:num w:numId="21" w16cid:durableId="1255480955">
    <w:abstractNumId w:val="11"/>
  </w:num>
  <w:num w:numId="22" w16cid:durableId="1446733192">
    <w:abstractNumId w:val="19"/>
  </w:num>
  <w:num w:numId="23" w16cid:durableId="1521158808">
    <w:abstractNumId w:val="34"/>
  </w:num>
  <w:num w:numId="24" w16cid:durableId="2089576419">
    <w:abstractNumId w:val="30"/>
  </w:num>
  <w:num w:numId="25" w16cid:durableId="1331828571">
    <w:abstractNumId w:val="10"/>
  </w:num>
  <w:num w:numId="26" w16cid:durableId="1190878639">
    <w:abstractNumId w:val="6"/>
  </w:num>
  <w:num w:numId="27" w16cid:durableId="1993017548">
    <w:abstractNumId w:val="20"/>
  </w:num>
  <w:num w:numId="28" w16cid:durableId="435902583">
    <w:abstractNumId w:val="36"/>
  </w:num>
  <w:num w:numId="29" w16cid:durableId="18706317">
    <w:abstractNumId w:val="31"/>
  </w:num>
  <w:num w:numId="30" w16cid:durableId="1627277509">
    <w:abstractNumId w:val="35"/>
  </w:num>
  <w:num w:numId="31" w16cid:durableId="425268604">
    <w:abstractNumId w:val="0"/>
  </w:num>
  <w:num w:numId="32" w16cid:durableId="1908682839">
    <w:abstractNumId w:val="2"/>
  </w:num>
  <w:num w:numId="33" w16cid:durableId="1484076805">
    <w:abstractNumId w:val="29"/>
  </w:num>
  <w:num w:numId="34" w16cid:durableId="548959835">
    <w:abstractNumId w:val="3"/>
  </w:num>
  <w:num w:numId="35" w16cid:durableId="264197351">
    <w:abstractNumId w:val="22"/>
  </w:num>
  <w:num w:numId="36" w16cid:durableId="326396829">
    <w:abstractNumId w:val="21"/>
  </w:num>
  <w:num w:numId="37" w16cid:durableId="1355153658">
    <w:abstractNumId w:val="12"/>
  </w:num>
  <w:num w:numId="38" w16cid:durableId="1748067432">
    <w:abstractNumId w:val="32"/>
  </w:num>
  <w:num w:numId="39" w16cid:durableId="14550608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ctiveWritingStyle w:appName="MSWord" w:lang="en-IE" w:vendorID="64" w:dllVersion="0" w:nlCheck="1" w:checkStyle="0"/>
  <w:activeWritingStyle w:appName="MSWord" w:lang="en-GB" w:vendorID="64" w:dllVersion="0" w:nlCheck="1" w:checkStyle="0"/>
  <w:attachedTemplate r:id="rId1"/>
  <w:defaultTabStop w:val="720"/>
  <w:doNotHyphenateCaps/>
  <w:characterSpacingControl w:val="doNotCompress"/>
  <w:doNotValidateAgainstSchema/>
  <w:doNotDemarcateInvalidXml/>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2D50"/>
    <w:rsid w:val="00001D0C"/>
    <w:rsid w:val="000033BD"/>
    <w:rsid w:val="0000363A"/>
    <w:rsid w:val="00012A04"/>
    <w:rsid w:val="000408EC"/>
    <w:rsid w:val="000474A3"/>
    <w:rsid w:val="0005140D"/>
    <w:rsid w:val="00052F5F"/>
    <w:rsid w:val="00056298"/>
    <w:rsid w:val="00062976"/>
    <w:rsid w:val="00083CE1"/>
    <w:rsid w:val="000926EA"/>
    <w:rsid w:val="000955C2"/>
    <w:rsid w:val="000B2D50"/>
    <w:rsid w:val="000C4645"/>
    <w:rsid w:val="000C60F7"/>
    <w:rsid w:val="000F0DF7"/>
    <w:rsid w:val="000F27B1"/>
    <w:rsid w:val="000F760C"/>
    <w:rsid w:val="00102382"/>
    <w:rsid w:val="001176A7"/>
    <w:rsid w:val="001205D3"/>
    <w:rsid w:val="00124829"/>
    <w:rsid w:val="00130570"/>
    <w:rsid w:val="001320D8"/>
    <w:rsid w:val="00136425"/>
    <w:rsid w:val="00146838"/>
    <w:rsid w:val="00150059"/>
    <w:rsid w:val="001547FE"/>
    <w:rsid w:val="0016114D"/>
    <w:rsid w:val="00163788"/>
    <w:rsid w:val="001732AB"/>
    <w:rsid w:val="00173E17"/>
    <w:rsid w:val="00176582"/>
    <w:rsid w:val="001821BA"/>
    <w:rsid w:val="00194EE3"/>
    <w:rsid w:val="001A08F3"/>
    <w:rsid w:val="001B0C5C"/>
    <w:rsid w:val="001B7C6D"/>
    <w:rsid w:val="001D079D"/>
    <w:rsid w:val="001D1460"/>
    <w:rsid w:val="001D43BE"/>
    <w:rsid w:val="001D5ED6"/>
    <w:rsid w:val="001E1ECC"/>
    <w:rsid w:val="001E7932"/>
    <w:rsid w:val="001F0BB4"/>
    <w:rsid w:val="002200B9"/>
    <w:rsid w:val="00224706"/>
    <w:rsid w:val="00236B7A"/>
    <w:rsid w:val="00245913"/>
    <w:rsid w:val="00246A6C"/>
    <w:rsid w:val="002509A0"/>
    <w:rsid w:val="00252DEB"/>
    <w:rsid w:val="00263206"/>
    <w:rsid w:val="00270E57"/>
    <w:rsid w:val="00286557"/>
    <w:rsid w:val="00297EC7"/>
    <w:rsid w:val="002A0946"/>
    <w:rsid w:val="002A529B"/>
    <w:rsid w:val="002A62F1"/>
    <w:rsid w:val="002A7145"/>
    <w:rsid w:val="002B1614"/>
    <w:rsid w:val="002E40A6"/>
    <w:rsid w:val="002E47D8"/>
    <w:rsid w:val="002E4B4C"/>
    <w:rsid w:val="002F4062"/>
    <w:rsid w:val="002F553F"/>
    <w:rsid w:val="00305581"/>
    <w:rsid w:val="00316247"/>
    <w:rsid w:val="00316D88"/>
    <w:rsid w:val="00325450"/>
    <w:rsid w:val="0032730E"/>
    <w:rsid w:val="00330EF7"/>
    <w:rsid w:val="00332E6D"/>
    <w:rsid w:val="003350F4"/>
    <w:rsid w:val="00337208"/>
    <w:rsid w:val="003603B7"/>
    <w:rsid w:val="0036123C"/>
    <w:rsid w:val="00361523"/>
    <w:rsid w:val="00363FC0"/>
    <w:rsid w:val="0037147E"/>
    <w:rsid w:val="003739E7"/>
    <w:rsid w:val="00374AA8"/>
    <w:rsid w:val="00384EDF"/>
    <w:rsid w:val="003900D9"/>
    <w:rsid w:val="003A4558"/>
    <w:rsid w:val="003A7591"/>
    <w:rsid w:val="003B4FB3"/>
    <w:rsid w:val="003C67E1"/>
    <w:rsid w:val="003C71E2"/>
    <w:rsid w:val="003D5781"/>
    <w:rsid w:val="003E21C4"/>
    <w:rsid w:val="003E49A4"/>
    <w:rsid w:val="003F3CB4"/>
    <w:rsid w:val="004062F9"/>
    <w:rsid w:val="00406DE9"/>
    <w:rsid w:val="00415770"/>
    <w:rsid w:val="00417B73"/>
    <w:rsid w:val="00432180"/>
    <w:rsid w:val="0043253F"/>
    <w:rsid w:val="0044094D"/>
    <w:rsid w:val="0044700E"/>
    <w:rsid w:val="00461522"/>
    <w:rsid w:val="0048154B"/>
    <w:rsid w:val="00491F91"/>
    <w:rsid w:val="00493691"/>
    <w:rsid w:val="00495557"/>
    <w:rsid w:val="004A15D6"/>
    <w:rsid w:val="004A1BC1"/>
    <w:rsid w:val="004A22E7"/>
    <w:rsid w:val="004B1A8D"/>
    <w:rsid w:val="004B1ADE"/>
    <w:rsid w:val="004C22F7"/>
    <w:rsid w:val="004C3F70"/>
    <w:rsid w:val="004D0F04"/>
    <w:rsid w:val="004D6D46"/>
    <w:rsid w:val="004E3FB4"/>
    <w:rsid w:val="004F119F"/>
    <w:rsid w:val="005128BD"/>
    <w:rsid w:val="005135B6"/>
    <w:rsid w:val="00527A0A"/>
    <w:rsid w:val="00532AB2"/>
    <w:rsid w:val="00534B70"/>
    <w:rsid w:val="00541573"/>
    <w:rsid w:val="00554FC0"/>
    <w:rsid w:val="00556A5C"/>
    <w:rsid w:val="0056380E"/>
    <w:rsid w:val="00566985"/>
    <w:rsid w:val="00583F85"/>
    <w:rsid w:val="005D2EB7"/>
    <w:rsid w:val="005D5644"/>
    <w:rsid w:val="005E3FBC"/>
    <w:rsid w:val="005E6091"/>
    <w:rsid w:val="005F3E08"/>
    <w:rsid w:val="0060018C"/>
    <w:rsid w:val="006012CB"/>
    <w:rsid w:val="006024CC"/>
    <w:rsid w:val="006158E0"/>
    <w:rsid w:val="00630537"/>
    <w:rsid w:val="0063548B"/>
    <w:rsid w:val="00651EA7"/>
    <w:rsid w:val="0066588A"/>
    <w:rsid w:val="00666DCD"/>
    <w:rsid w:val="0066758E"/>
    <w:rsid w:val="006710B4"/>
    <w:rsid w:val="00681B90"/>
    <w:rsid w:val="006921A2"/>
    <w:rsid w:val="0069286C"/>
    <w:rsid w:val="0069FBDE"/>
    <w:rsid w:val="006A02AD"/>
    <w:rsid w:val="006A13D4"/>
    <w:rsid w:val="006A3FA8"/>
    <w:rsid w:val="006B3BE8"/>
    <w:rsid w:val="006B4159"/>
    <w:rsid w:val="006D1CE4"/>
    <w:rsid w:val="006D2B07"/>
    <w:rsid w:val="006D70AE"/>
    <w:rsid w:val="006D7C98"/>
    <w:rsid w:val="006E157A"/>
    <w:rsid w:val="006E7785"/>
    <w:rsid w:val="006F0863"/>
    <w:rsid w:val="006F33B2"/>
    <w:rsid w:val="006F6638"/>
    <w:rsid w:val="00706616"/>
    <w:rsid w:val="0071035F"/>
    <w:rsid w:val="00710740"/>
    <w:rsid w:val="00711568"/>
    <w:rsid w:val="007153CE"/>
    <w:rsid w:val="00720954"/>
    <w:rsid w:val="00727FC0"/>
    <w:rsid w:val="00732CFB"/>
    <w:rsid w:val="00734862"/>
    <w:rsid w:val="00735806"/>
    <w:rsid w:val="00743E29"/>
    <w:rsid w:val="007528EE"/>
    <w:rsid w:val="007739E6"/>
    <w:rsid w:val="00773CE6"/>
    <w:rsid w:val="007850BD"/>
    <w:rsid w:val="00791860"/>
    <w:rsid w:val="00796E11"/>
    <w:rsid w:val="007974E6"/>
    <w:rsid w:val="007A5CE5"/>
    <w:rsid w:val="007A6FE5"/>
    <w:rsid w:val="007B2CA4"/>
    <w:rsid w:val="00805D64"/>
    <w:rsid w:val="008107F4"/>
    <w:rsid w:val="00811F34"/>
    <w:rsid w:val="00817CD9"/>
    <w:rsid w:val="00822DA7"/>
    <w:rsid w:val="00831E94"/>
    <w:rsid w:val="00833019"/>
    <w:rsid w:val="008348F1"/>
    <w:rsid w:val="0083766D"/>
    <w:rsid w:val="00840669"/>
    <w:rsid w:val="00853B29"/>
    <w:rsid w:val="008753D0"/>
    <w:rsid w:val="0087652F"/>
    <w:rsid w:val="00877224"/>
    <w:rsid w:val="0089199A"/>
    <w:rsid w:val="008A7B6F"/>
    <w:rsid w:val="008A7EFF"/>
    <w:rsid w:val="008C5C6F"/>
    <w:rsid w:val="008D4F87"/>
    <w:rsid w:val="008E1A18"/>
    <w:rsid w:val="008E1DF8"/>
    <w:rsid w:val="008F292D"/>
    <w:rsid w:val="008F3977"/>
    <w:rsid w:val="008F7EF1"/>
    <w:rsid w:val="00911DB2"/>
    <w:rsid w:val="00917762"/>
    <w:rsid w:val="00917B28"/>
    <w:rsid w:val="009216C8"/>
    <w:rsid w:val="00927F4A"/>
    <w:rsid w:val="0093089F"/>
    <w:rsid w:val="009311FF"/>
    <w:rsid w:val="0094234C"/>
    <w:rsid w:val="009431DA"/>
    <w:rsid w:val="00946006"/>
    <w:rsid w:val="00947BE6"/>
    <w:rsid w:val="00961986"/>
    <w:rsid w:val="00961AC1"/>
    <w:rsid w:val="0096253A"/>
    <w:rsid w:val="00962BE2"/>
    <w:rsid w:val="0096582D"/>
    <w:rsid w:val="0097575B"/>
    <w:rsid w:val="00983406"/>
    <w:rsid w:val="00983F21"/>
    <w:rsid w:val="00994EBB"/>
    <w:rsid w:val="0099768A"/>
    <w:rsid w:val="00997AEB"/>
    <w:rsid w:val="00997C1F"/>
    <w:rsid w:val="009A0C3B"/>
    <w:rsid w:val="009B7033"/>
    <w:rsid w:val="009B7CAA"/>
    <w:rsid w:val="009C5AED"/>
    <w:rsid w:val="009D09AF"/>
    <w:rsid w:val="009D2805"/>
    <w:rsid w:val="009D4B01"/>
    <w:rsid w:val="009D4E38"/>
    <w:rsid w:val="009D7BBD"/>
    <w:rsid w:val="009D7E33"/>
    <w:rsid w:val="009E0A46"/>
    <w:rsid w:val="009E3083"/>
    <w:rsid w:val="009E4759"/>
    <w:rsid w:val="009F035C"/>
    <w:rsid w:val="009F6B44"/>
    <w:rsid w:val="00A12507"/>
    <w:rsid w:val="00A14918"/>
    <w:rsid w:val="00A14AB9"/>
    <w:rsid w:val="00A14D9B"/>
    <w:rsid w:val="00A20685"/>
    <w:rsid w:val="00A2077B"/>
    <w:rsid w:val="00A25853"/>
    <w:rsid w:val="00A311F3"/>
    <w:rsid w:val="00A43284"/>
    <w:rsid w:val="00A51C04"/>
    <w:rsid w:val="00A53363"/>
    <w:rsid w:val="00A53F63"/>
    <w:rsid w:val="00A64954"/>
    <w:rsid w:val="00A70827"/>
    <w:rsid w:val="00A7760C"/>
    <w:rsid w:val="00A968AA"/>
    <w:rsid w:val="00AA0C53"/>
    <w:rsid w:val="00AA2F94"/>
    <w:rsid w:val="00AB0E58"/>
    <w:rsid w:val="00AB2534"/>
    <w:rsid w:val="00AB6C04"/>
    <w:rsid w:val="00AC6134"/>
    <w:rsid w:val="00AC7CBD"/>
    <w:rsid w:val="00AE411F"/>
    <w:rsid w:val="00AF1280"/>
    <w:rsid w:val="00B06417"/>
    <w:rsid w:val="00B14AFD"/>
    <w:rsid w:val="00B35672"/>
    <w:rsid w:val="00B50ECC"/>
    <w:rsid w:val="00B52222"/>
    <w:rsid w:val="00B63C7D"/>
    <w:rsid w:val="00B65733"/>
    <w:rsid w:val="00B7026D"/>
    <w:rsid w:val="00B86301"/>
    <w:rsid w:val="00B90C74"/>
    <w:rsid w:val="00BA1603"/>
    <w:rsid w:val="00BB42CA"/>
    <w:rsid w:val="00BB46D4"/>
    <w:rsid w:val="00BB5E17"/>
    <w:rsid w:val="00BB5EDD"/>
    <w:rsid w:val="00BC2D07"/>
    <w:rsid w:val="00BC6500"/>
    <w:rsid w:val="00BC6902"/>
    <w:rsid w:val="00BF218D"/>
    <w:rsid w:val="00BF6D83"/>
    <w:rsid w:val="00C04110"/>
    <w:rsid w:val="00C07A9C"/>
    <w:rsid w:val="00C220A3"/>
    <w:rsid w:val="00C246C0"/>
    <w:rsid w:val="00C25C62"/>
    <w:rsid w:val="00C264D2"/>
    <w:rsid w:val="00C312D8"/>
    <w:rsid w:val="00C369C3"/>
    <w:rsid w:val="00C4253B"/>
    <w:rsid w:val="00C614F3"/>
    <w:rsid w:val="00C76DFF"/>
    <w:rsid w:val="00C76E59"/>
    <w:rsid w:val="00C84BBD"/>
    <w:rsid w:val="00CA5F09"/>
    <w:rsid w:val="00CB4497"/>
    <w:rsid w:val="00CC072D"/>
    <w:rsid w:val="00CE12DB"/>
    <w:rsid w:val="00CE1ECF"/>
    <w:rsid w:val="00CE29A9"/>
    <w:rsid w:val="00CE3DEA"/>
    <w:rsid w:val="00CF0F4A"/>
    <w:rsid w:val="00D0157D"/>
    <w:rsid w:val="00D05C3B"/>
    <w:rsid w:val="00D2721C"/>
    <w:rsid w:val="00D31486"/>
    <w:rsid w:val="00D352D4"/>
    <w:rsid w:val="00D441B9"/>
    <w:rsid w:val="00D44F73"/>
    <w:rsid w:val="00D476B4"/>
    <w:rsid w:val="00D54E79"/>
    <w:rsid w:val="00D64EF7"/>
    <w:rsid w:val="00D74A50"/>
    <w:rsid w:val="00D836CF"/>
    <w:rsid w:val="00D92B63"/>
    <w:rsid w:val="00DA5159"/>
    <w:rsid w:val="00DB2082"/>
    <w:rsid w:val="00DB65A3"/>
    <w:rsid w:val="00DE30D5"/>
    <w:rsid w:val="00DE5713"/>
    <w:rsid w:val="00E013C6"/>
    <w:rsid w:val="00E023DB"/>
    <w:rsid w:val="00E148CF"/>
    <w:rsid w:val="00E1620D"/>
    <w:rsid w:val="00E17B22"/>
    <w:rsid w:val="00E24150"/>
    <w:rsid w:val="00E24D40"/>
    <w:rsid w:val="00E25CA2"/>
    <w:rsid w:val="00E32F8A"/>
    <w:rsid w:val="00E33A56"/>
    <w:rsid w:val="00E34FCD"/>
    <w:rsid w:val="00E43347"/>
    <w:rsid w:val="00E43448"/>
    <w:rsid w:val="00E52649"/>
    <w:rsid w:val="00E5399C"/>
    <w:rsid w:val="00E612BA"/>
    <w:rsid w:val="00E70930"/>
    <w:rsid w:val="00E7335B"/>
    <w:rsid w:val="00E734A5"/>
    <w:rsid w:val="00E91A4C"/>
    <w:rsid w:val="00EA2FF0"/>
    <w:rsid w:val="00EA3B41"/>
    <w:rsid w:val="00EB1398"/>
    <w:rsid w:val="00EB27ED"/>
    <w:rsid w:val="00EC469F"/>
    <w:rsid w:val="00EC46E9"/>
    <w:rsid w:val="00ED1DEC"/>
    <w:rsid w:val="00EE3FF9"/>
    <w:rsid w:val="00EF1894"/>
    <w:rsid w:val="00EF4C14"/>
    <w:rsid w:val="00EF5647"/>
    <w:rsid w:val="00F02FCC"/>
    <w:rsid w:val="00F16EE5"/>
    <w:rsid w:val="00F27E60"/>
    <w:rsid w:val="00F27F61"/>
    <w:rsid w:val="00F37B47"/>
    <w:rsid w:val="00F4067A"/>
    <w:rsid w:val="00F4528E"/>
    <w:rsid w:val="00F53D74"/>
    <w:rsid w:val="00F56F37"/>
    <w:rsid w:val="00F70336"/>
    <w:rsid w:val="00F72CF8"/>
    <w:rsid w:val="00F76E6B"/>
    <w:rsid w:val="00F855A9"/>
    <w:rsid w:val="00F87FFC"/>
    <w:rsid w:val="00F931D3"/>
    <w:rsid w:val="00F9533F"/>
    <w:rsid w:val="00FB5C24"/>
    <w:rsid w:val="00FC3A24"/>
    <w:rsid w:val="01CA6069"/>
    <w:rsid w:val="0400A1B2"/>
    <w:rsid w:val="0401EF09"/>
    <w:rsid w:val="0517A3CE"/>
    <w:rsid w:val="05A11AF8"/>
    <w:rsid w:val="05A7E0E6"/>
    <w:rsid w:val="06774B36"/>
    <w:rsid w:val="0A488AB8"/>
    <w:rsid w:val="0AE7483F"/>
    <w:rsid w:val="0BC65AEB"/>
    <w:rsid w:val="0D792EB0"/>
    <w:rsid w:val="0E44603A"/>
    <w:rsid w:val="0E5A20A8"/>
    <w:rsid w:val="0E851660"/>
    <w:rsid w:val="0FB8C62F"/>
    <w:rsid w:val="0FC0AF4A"/>
    <w:rsid w:val="104FED90"/>
    <w:rsid w:val="10B3DC5A"/>
    <w:rsid w:val="114CEC0E"/>
    <w:rsid w:val="119529E0"/>
    <w:rsid w:val="131F51AA"/>
    <w:rsid w:val="153C306B"/>
    <w:rsid w:val="159D0696"/>
    <w:rsid w:val="15E9F153"/>
    <w:rsid w:val="15EA6362"/>
    <w:rsid w:val="1BE517FD"/>
    <w:rsid w:val="1C33C9A6"/>
    <w:rsid w:val="1E1EA98B"/>
    <w:rsid w:val="204183FE"/>
    <w:rsid w:val="211C66B4"/>
    <w:rsid w:val="213AA8C6"/>
    <w:rsid w:val="22D12054"/>
    <w:rsid w:val="2377B14C"/>
    <w:rsid w:val="2757F816"/>
    <w:rsid w:val="276D6267"/>
    <w:rsid w:val="28B42FEC"/>
    <w:rsid w:val="290B2A6C"/>
    <w:rsid w:val="29BB993A"/>
    <w:rsid w:val="2AA74A2A"/>
    <w:rsid w:val="2B4B7D00"/>
    <w:rsid w:val="2DD378CF"/>
    <w:rsid w:val="2F03CF62"/>
    <w:rsid w:val="2F96B3A0"/>
    <w:rsid w:val="310CB5BD"/>
    <w:rsid w:val="3112B116"/>
    <w:rsid w:val="314D3FEB"/>
    <w:rsid w:val="31C2AC0A"/>
    <w:rsid w:val="321D5A77"/>
    <w:rsid w:val="32EFB2EC"/>
    <w:rsid w:val="32F4F1E9"/>
    <w:rsid w:val="334FB087"/>
    <w:rsid w:val="33A07C6D"/>
    <w:rsid w:val="34692DAF"/>
    <w:rsid w:val="34C8153D"/>
    <w:rsid w:val="34CC24F3"/>
    <w:rsid w:val="353C4CCE"/>
    <w:rsid w:val="35D66121"/>
    <w:rsid w:val="37A0CE71"/>
    <w:rsid w:val="387F9B51"/>
    <w:rsid w:val="3984FBBC"/>
    <w:rsid w:val="3ABF46D6"/>
    <w:rsid w:val="3B1EEAC0"/>
    <w:rsid w:val="3B5FFF31"/>
    <w:rsid w:val="3C2CF83F"/>
    <w:rsid w:val="3CD9D970"/>
    <w:rsid w:val="3CF8C9BA"/>
    <w:rsid w:val="3D0291BD"/>
    <w:rsid w:val="3DF6E798"/>
    <w:rsid w:val="3EB7884B"/>
    <w:rsid w:val="4130C266"/>
    <w:rsid w:val="4248AA49"/>
    <w:rsid w:val="42AF30FD"/>
    <w:rsid w:val="49055151"/>
    <w:rsid w:val="4D3F6CBB"/>
    <w:rsid w:val="4E47F930"/>
    <w:rsid w:val="4F7B38DB"/>
    <w:rsid w:val="513E6C31"/>
    <w:rsid w:val="52A9B94F"/>
    <w:rsid w:val="53706FAC"/>
    <w:rsid w:val="53A1BFB8"/>
    <w:rsid w:val="5441EBC7"/>
    <w:rsid w:val="556C874D"/>
    <w:rsid w:val="56B129EA"/>
    <w:rsid w:val="5952D3EE"/>
    <w:rsid w:val="5B849B0D"/>
    <w:rsid w:val="5C1039E9"/>
    <w:rsid w:val="5C2D3E5E"/>
    <w:rsid w:val="5E72E8BA"/>
    <w:rsid w:val="621A11AC"/>
    <w:rsid w:val="62ECC955"/>
    <w:rsid w:val="666D4AAF"/>
    <w:rsid w:val="695721C5"/>
    <w:rsid w:val="6D56A66C"/>
    <w:rsid w:val="70362676"/>
    <w:rsid w:val="70402650"/>
    <w:rsid w:val="713BE610"/>
    <w:rsid w:val="731B246B"/>
    <w:rsid w:val="73276D03"/>
    <w:rsid w:val="73A820AE"/>
    <w:rsid w:val="7441A338"/>
    <w:rsid w:val="76538CCA"/>
    <w:rsid w:val="781AAFEA"/>
    <w:rsid w:val="7829E0ED"/>
    <w:rsid w:val="78B84346"/>
    <w:rsid w:val="78CE09AA"/>
    <w:rsid w:val="7A0791B3"/>
    <w:rsid w:val="7B123FAA"/>
    <w:rsid w:val="7B6F0F76"/>
    <w:rsid w:val="7BE36FC9"/>
    <w:rsid w:val="7C82C4CE"/>
    <w:rsid w:val="7C8B7D37"/>
    <w:rsid w:val="7CCF4536"/>
    <w:rsid w:val="7DE307B2"/>
    <w:rsid w:val="7F5D108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16EF9F4"/>
  <w15:docId w15:val="{908DAC0F-6C35-45FC-9F86-5BBAD6A51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IE" w:eastAsia="en-IE"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lsdException w:name="Body Text 3" w:semiHidden="1" w:unhideWhenUsed="1"/>
    <w:lsdException w:name="Body Text Indent 2" w:semiHidden="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FB4"/>
    <w:pPr>
      <w:spacing w:after="200" w:line="276" w:lineRule="auto"/>
    </w:pPr>
    <w:rPr>
      <w:rFonts w:cs="Calibri"/>
      <w:sz w:val="22"/>
      <w:szCs w:val="22"/>
      <w:lang w:eastAsia="en-US"/>
    </w:rPr>
  </w:style>
  <w:style w:type="paragraph" w:styleId="Heading1">
    <w:name w:val="heading 1"/>
    <w:basedOn w:val="Normal"/>
    <w:next w:val="Normal"/>
    <w:link w:val="Heading1Char"/>
    <w:uiPriority w:val="99"/>
    <w:qFormat/>
    <w:rsid w:val="004E3FB4"/>
    <w:pPr>
      <w:keepNext/>
      <w:keepLines/>
      <w:spacing w:before="480" w:after="0"/>
      <w:outlineLvl w:val="0"/>
    </w:pPr>
    <w:rPr>
      <w:rFonts w:ascii="Cambria" w:hAnsi="Cambria" w:cs="Cambria"/>
      <w:b/>
      <w:bCs/>
      <w:color w:val="365F91"/>
      <w:sz w:val="28"/>
      <w:szCs w:val="28"/>
    </w:rPr>
  </w:style>
  <w:style w:type="paragraph" w:styleId="Heading2">
    <w:name w:val="heading 2"/>
    <w:basedOn w:val="Normal"/>
    <w:next w:val="Normal"/>
    <w:link w:val="Heading2Char"/>
    <w:uiPriority w:val="99"/>
    <w:qFormat/>
    <w:rsid w:val="004E3FB4"/>
    <w:pPr>
      <w:keepNext/>
      <w:outlineLvl w:val="1"/>
    </w:pPr>
    <w:rPr>
      <w:b/>
      <w:bCs/>
      <w:sz w:val="28"/>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4E3FB4"/>
    <w:rPr>
      <w:rFonts w:ascii="Cambria" w:hAnsi="Cambria" w:cs="Cambria"/>
      <w:b/>
      <w:bCs/>
      <w:color w:val="365F91"/>
      <w:sz w:val="28"/>
      <w:szCs w:val="28"/>
    </w:rPr>
  </w:style>
  <w:style w:type="character" w:customStyle="1" w:styleId="Heading2Char">
    <w:name w:val="Heading 2 Char"/>
    <w:link w:val="Heading2"/>
    <w:uiPriority w:val="9"/>
    <w:semiHidden/>
    <w:rsid w:val="000B2D50"/>
    <w:rPr>
      <w:rFonts w:ascii="Cambria" w:eastAsia="Times New Roman" w:hAnsi="Cambria" w:cs="Times New Roman"/>
      <w:b/>
      <w:bCs/>
      <w:i/>
      <w:iCs/>
      <w:sz w:val="28"/>
      <w:szCs w:val="28"/>
      <w:lang w:val="en-IE"/>
    </w:rPr>
  </w:style>
  <w:style w:type="paragraph" w:styleId="BalloonText">
    <w:name w:val="Balloon Text"/>
    <w:basedOn w:val="Normal"/>
    <w:link w:val="BalloonTextChar"/>
    <w:uiPriority w:val="99"/>
    <w:rsid w:val="004E3FB4"/>
    <w:pPr>
      <w:spacing w:after="0" w:line="240" w:lineRule="auto"/>
    </w:pPr>
    <w:rPr>
      <w:rFonts w:ascii="Tahoma" w:hAnsi="Tahoma" w:cs="Tahoma"/>
      <w:sz w:val="16"/>
      <w:szCs w:val="16"/>
    </w:rPr>
  </w:style>
  <w:style w:type="character" w:customStyle="1" w:styleId="BalloonTextChar">
    <w:name w:val="Balloon Text Char"/>
    <w:link w:val="BalloonText"/>
    <w:uiPriority w:val="99"/>
    <w:rsid w:val="004E3FB4"/>
    <w:rPr>
      <w:rFonts w:ascii="Tahoma" w:hAnsi="Tahoma" w:cs="Tahoma"/>
      <w:sz w:val="16"/>
      <w:szCs w:val="16"/>
    </w:rPr>
  </w:style>
  <w:style w:type="paragraph" w:styleId="ListParagraph">
    <w:name w:val="List Paragraph"/>
    <w:basedOn w:val="Normal"/>
    <w:link w:val="ListParagraphChar"/>
    <w:uiPriority w:val="34"/>
    <w:qFormat/>
    <w:rsid w:val="004E3FB4"/>
    <w:pPr>
      <w:ind w:left="720"/>
    </w:pPr>
  </w:style>
  <w:style w:type="paragraph" w:styleId="Header">
    <w:name w:val="header"/>
    <w:basedOn w:val="Normal"/>
    <w:link w:val="HeaderChar"/>
    <w:uiPriority w:val="99"/>
    <w:rsid w:val="004E3FB4"/>
    <w:pPr>
      <w:tabs>
        <w:tab w:val="center" w:pos="4513"/>
        <w:tab w:val="right" w:pos="9026"/>
      </w:tabs>
      <w:spacing w:after="0" w:line="240" w:lineRule="auto"/>
    </w:pPr>
  </w:style>
  <w:style w:type="character" w:customStyle="1" w:styleId="HeaderChar">
    <w:name w:val="Header Char"/>
    <w:link w:val="Header"/>
    <w:uiPriority w:val="99"/>
    <w:rsid w:val="004E3FB4"/>
    <w:rPr>
      <w:rFonts w:ascii="Times New Roman" w:hAnsi="Times New Roman" w:cs="Times New Roman"/>
    </w:rPr>
  </w:style>
  <w:style w:type="paragraph" w:styleId="Footer">
    <w:name w:val="footer"/>
    <w:basedOn w:val="Normal"/>
    <w:link w:val="FooterChar"/>
    <w:uiPriority w:val="99"/>
    <w:rsid w:val="004E3FB4"/>
    <w:pPr>
      <w:tabs>
        <w:tab w:val="center" w:pos="4513"/>
        <w:tab w:val="right" w:pos="9026"/>
      </w:tabs>
      <w:spacing w:after="0" w:line="240" w:lineRule="auto"/>
    </w:pPr>
  </w:style>
  <w:style w:type="character" w:customStyle="1" w:styleId="FooterChar">
    <w:name w:val="Footer Char"/>
    <w:link w:val="Footer"/>
    <w:uiPriority w:val="99"/>
    <w:rsid w:val="004E3FB4"/>
    <w:rPr>
      <w:rFonts w:ascii="Times New Roman" w:hAnsi="Times New Roman" w:cs="Times New Roman"/>
    </w:rPr>
  </w:style>
  <w:style w:type="paragraph" w:styleId="BodyText2">
    <w:name w:val="Body Text 2"/>
    <w:basedOn w:val="Normal"/>
    <w:link w:val="BodyText2Char"/>
    <w:uiPriority w:val="99"/>
    <w:rsid w:val="004E3FB4"/>
    <w:pPr>
      <w:spacing w:after="0" w:line="240" w:lineRule="auto"/>
      <w:ind w:left="720" w:hanging="360"/>
    </w:pPr>
    <w:rPr>
      <w:rFonts w:cs="Times New Roman"/>
      <w:sz w:val="24"/>
      <w:szCs w:val="24"/>
      <w:lang w:val="en-GB"/>
    </w:rPr>
  </w:style>
  <w:style w:type="character" w:customStyle="1" w:styleId="BodyText2Char">
    <w:name w:val="Body Text 2 Char"/>
    <w:link w:val="BodyText2"/>
    <w:uiPriority w:val="99"/>
    <w:semiHidden/>
    <w:rsid w:val="000B2D50"/>
    <w:rPr>
      <w:rFonts w:ascii="Calibri" w:hAnsi="Calibri" w:cs="Calibri"/>
      <w:lang w:val="en-IE"/>
    </w:rPr>
  </w:style>
  <w:style w:type="paragraph" w:styleId="BodyTextIndent2">
    <w:name w:val="Body Text Indent 2"/>
    <w:basedOn w:val="Normal"/>
    <w:link w:val="BodyTextIndent2Char"/>
    <w:uiPriority w:val="99"/>
    <w:rsid w:val="004E3FB4"/>
    <w:pPr>
      <w:spacing w:line="240" w:lineRule="auto"/>
      <w:ind w:left="720"/>
    </w:pPr>
    <w:rPr>
      <w:rFonts w:cs="Times New Roman"/>
      <w:sz w:val="24"/>
      <w:szCs w:val="24"/>
    </w:rPr>
  </w:style>
  <w:style w:type="character" w:customStyle="1" w:styleId="BodyTextIndent2Char">
    <w:name w:val="Body Text Indent 2 Char"/>
    <w:link w:val="BodyTextIndent2"/>
    <w:uiPriority w:val="99"/>
    <w:semiHidden/>
    <w:rsid w:val="000B2D50"/>
    <w:rPr>
      <w:rFonts w:ascii="Calibri" w:hAnsi="Calibri" w:cs="Calibri"/>
      <w:lang w:val="en-IE"/>
    </w:rPr>
  </w:style>
  <w:style w:type="paragraph" w:styleId="BodyText">
    <w:name w:val="Body Text"/>
    <w:basedOn w:val="Normal"/>
    <w:link w:val="BodyTextChar"/>
    <w:uiPriority w:val="99"/>
    <w:rsid w:val="004E3FB4"/>
    <w:pPr>
      <w:pBdr>
        <w:top w:val="single" w:sz="4" w:space="0" w:color="auto"/>
        <w:left w:val="single" w:sz="4" w:space="4" w:color="auto"/>
        <w:bottom w:val="single" w:sz="4" w:space="1" w:color="auto"/>
        <w:right w:val="single" w:sz="4" w:space="4" w:color="auto"/>
      </w:pBdr>
    </w:pPr>
    <w:rPr>
      <w:rFonts w:cs="Times New Roman"/>
      <w:sz w:val="24"/>
      <w:szCs w:val="24"/>
    </w:rPr>
  </w:style>
  <w:style w:type="character" w:customStyle="1" w:styleId="BodyTextChar">
    <w:name w:val="Body Text Char"/>
    <w:link w:val="BodyText"/>
    <w:uiPriority w:val="99"/>
    <w:semiHidden/>
    <w:rsid w:val="000B2D50"/>
    <w:rPr>
      <w:rFonts w:ascii="Calibri" w:hAnsi="Calibri" w:cs="Calibri"/>
      <w:lang w:val="en-IE"/>
    </w:rPr>
  </w:style>
  <w:style w:type="character" w:styleId="Hyperlink">
    <w:name w:val="Hyperlink"/>
    <w:basedOn w:val="DefaultParagraphFont"/>
    <w:uiPriority w:val="99"/>
    <w:unhideWhenUsed/>
    <w:rsid w:val="008A7B6F"/>
    <w:rPr>
      <w:color w:val="0000FF" w:themeColor="hyperlink"/>
      <w:u w:val="single"/>
    </w:rPr>
  </w:style>
  <w:style w:type="table" w:styleId="TableGrid">
    <w:name w:val="Table Grid"/>
    <w:basedOn w:val="TableNormal"/>
    <w:uiPriority w:val="59"/>
    <w:rsid w:val="000562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363FC0"/>
    <w:rPr>
      <w:rFonts w:cs="Calibri"/>
      <w:sz w:val="22"/>
      <w:szCs w:val="22"/>
      <w:lang w:eastAsia="en-US"/>
    </w:rPr>
  </w:style>
  <w:style w:type="character" w:customStyle="1" w:styleId="UnresolvedMention1">
    <w:name w:val="Unresolved Mention1"/>
    <w:basedOn w:val="DefaultParagraphFont"/>
    <w:uiPriority w:val="99"/>
    <w:semiHidden/>
    <w:unhideWhenUsed/>
    <w:rsid w:val="001A08F3"/>
    <w:rPr>
      <w:color w:val="605E5C"/>
      <w:shd w:val="clear" w:color="auto" w:fill="E1DFDD"/>
    </w:rPr>
  </w:style>
  <w:style w:type="character" w:styleId="Emphasis">
    <w:name w:val="Emphasis"/>
    <w:basedOn w:val="DefaultParagraphFont"/>
    <w:uiPriority w:val="20"/>
    <w:qFormat/>
    <w:rPr>
      <w:i/>
      <w:iCs/>
    </w:rPr>
  </w:style>
  <w:style w:type="character" w:styleId="UnresolvedMention">
    <w:name w:val="Unresolved Mention"/>
    <w:basedOn w:val="DefaultParagraphFont"/>
    <w:uiPriority w:val="99"/>
    <w:semiHidden/>
    <w:unhideWhenUsed/>
    <w:rsid w:val="008348F1"/>
    <w:rPr>
      <w:color w:val="605E5C"/>
      <w:shd w:val="clear" w:color="auto" w:fill="E1DFDD"/>
    </w:rPr>
  </w:style>
  <w:style w:type="paragraph" w:customStyle="1" w:styleId="xparagraph">
    <w:name w:val="x_paragraph"/>
    <w:basedOn w:val="Normal"/>
    <w:rsid w:val="002B1614"/>
    <w:pPr>
      <w:spacing w:before="100" w:beforeAutospacing="1" w:after="100" w:afterAutospacing="1" w:line="240" w:lineRule="auto"/>
    </w:pPr>
    <w:rPr>
      <w:rFonts w:ascii="Times New Roman" w:hAnsi="Times New Roman" w:cs="Times New Roman"/>
      <w:sz w:val="24"/>
      <w:szCs w:val="24"/>
      <w:lang w:eastAsia="en-IE"/>
    </w:rPr>
  </w:style>
  <w:style w:type="character" w:customStyle="1" w:styleId="xnormaltextrun">
    <w:name w:val="x_normaltextrun"/>
    <w:basedOn w:val="DefaultParagraphFont"/>
    <w:rsid w:val="002B1614"/>
  </w:style>
  <w:style w:type="character" w:customStyle="1" w:styleId="xeop">
    <w:name w:val="x_eop"/>
    <w:basedOn w:val="DefaultParagraphFont"/>
    <w:rsid w:val="002B1614"/>
  </w:style>
  <w:style w:type="character" w:styleId="FollowedHyperlink">
    <w:name w:val="FollowedHyperlink"/>
    <w:basedOn w:val="DefaultParagraphFont"/>
    <w:uiPriority w:val="99"/>
    <w:semiHidden/>
    <w:unhideWhenUsed/>
    <w:rsid w:val="0046152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3219687">
      <w:bodyDiv w:val="1"/>
      <w:marLeft w:val="0"/>
      <w:marRight w:val="0"/>
      <w:marTop w:val="0"/>
      <w:marBottom w:val="0"/>
      <w:divBdr>
        <w:top w:val="none" w:sz="0" w:space="0" w:color="auto"/>
        <w:left w:val="none" w:sz="0" w:space="0" w:color="auto"/>
        <w:bottom w:val="none" w:sz="0" w:space="0" w:color="auto"/>
        <w:right w:val="none" w:sz="0" w:space="0" w:color="auto"/>
      </w:divBdr>
    </w:div>
    <w:div w:id="366375501">
      <w:bodyDiv w:val="1"/>
      <w:marLeft w:val="0"/>
      <w:marRight w:val="0"/>
      <w:marTop w:val="0"/>
      <w:marBottom w:val="0"/>
      <w:divBdr>
        <w:top w:val="none" w:sz="0" w:space="0" w:color="auto"/>
        <w:left w:val="none" w:sz="0" w:space="0" w:color="auto"/>
        <w:bottom w:val="none" w:sz="0" w:space="0" w:color="auto"/>
        <w:right w:val="none" w:sz="0" w:space="0" w:color="auto"/>
      </w:divBdr>
    </w:div>
    <w:div w:id="399523906">
      <w:bodyDiv w:val="1"/>
      <w:marLeft w:val="0"/>
      <w:marRight w:val="0"/>
      <w:marTop w:val="0"/>
      <w:marBottom w:val="0"/>
      <w:divBdr>
        <w:top w:val="none" w:sz="0" w:space="0" w:color="auto"/>
        <w:left w:val="none" w:sz="0" w:space="0" w:color="auto"/>
        <w:bottom w:val="none" w:sz="0" w:space="0" w:color="auto"/>
        <w:right w:val="none" w:sz="0" w:space="0" w:color="auto"/>
      </w:divBdr>
      <w:divsChild>
        <w:div w:id="593132728">
          <w:marLeft w:val="0"/>
          <w:marRight w:val="0"/>
          <w:marTop w:val="0"/>
          <w:marBottom w:val="0"/>
          <w:divBdr>
            <w:top w:val="none" w:sz="0" w:space="0" w:color="auto"/>
            <w:left w:val="none" w:sz="0" w:space="0" w:color="auto"/>
            <w:bottom w:val="none" w:sz="0" w:space="0" w:color="auto"/>
            <w:right w:val="none" w:sz="0" w:space="0" w:color="auto"/>
          </w:divBdr>
          <w:divsChild>
            <w:div w:id="962157330">
              <w:marLeft w:val="0"/>
              <w:marRight w:val="0"/>
              <w:marTop w:val="0"/>
              <w:marBottom w:val="0"/>
              <w:divBdr>
                <w:top w:val="none" w:sz="0" w:space="0" w:color="auto"/>
                <w:left w:val="none" w:sz="0" w:space="0" w:color="auto"/>
                <w:bottom w:val="none" w:sz="0" w:space="0" w:color="auto"/>
                <w:right w:val="none" w:sz="0" w:space="0" w:color="auto"/>
              </w:divBdr>
            </w:div>
            <w:div w:id="1754663346">
              <w:marLeft w:val="0"/>
              <w:marRight w:val="0"/>
              <w:marTop w:val="0"/>
              <w:marBottom w:val="0"/>
              <w:divBdr>
                <w:top w:val="none" w:sz="0" w:space="0" w:color="auto"/>
                <w:left w:val="none" w:sz="0" w:space="0" w:color="auto"/>
                <w:bottom w:val="none" w:sz="0" w:space="0" w:color="auto"/>
                <w:right w:val="none" w:sz="0" w:space="0" w:color="auto"/>
              </w:divBdr>
            </w:div>
          </w:divsChild>
        </w:div>
        <w:div w:id="867331731">
          <w:marLeft w:val="0"/>
          <w:marRight w:val="0"/>
          <w:marTop w:val="0"/>
          <w:marBottom w:val="0"/>
          <w:divBdr>
            <w:top w:val="none" w:sz="0" w:space="0" w:color="auto"/>
            <w:left w:val="none" w:sz="0" w:space="0" w:color="auto"/>
            <w:bottom w:val="none" w:sz="0" w:space="0" w:color="auto"/>
            <w:right w:val="none" w:sz="0" w:space="0" w:color="auto"/>
          </w:divBdr>
          <w:divsChild>
            <w:div w:id="1035540525">
              <w:marLeft w:val="0"/>
              <w:marRight w:val="0"/>
              <w:marTop w:val="0"/>
              <w:marBottom w:val="0"/>
              <w:divBdr>
                <w:top w:val="none" w:sz="0" w:space="0" w:color="auto"/>
                <w:left w:val="none" w:sz="0" w:space="0" w:color="auto"/>
                <w:bottom w:val="none" w:sz="0" w:space="0" w:color="auto"/>
                <w:right w:val="none" w:sz="0" w:space="0" w:color="auto"/>
              </w:divBdr>
            </w:div>
            <w:div w:id="1191257833">
              <w:marLeft w:val="0"/>
              <w:marRight w:val="0"/>
              <w:marTop w:val="0"/>
              <w:marBottom w:val="0"/>
              <w:divBdr>
                <w:top w:val="none" w:sz="0" w:space="0" w:color="auto"/>
                <w:left w:val="none" w:sz="0" w:space="0" w:color="auto"/>
                <w:bottom w:val="none" w:sz="0" w:space="0" w:color="auto"/>
                <w:right w:val="none" w:sz="0" w:space="0" w:color="auto"/>
              </w:divBdr>
            </w:div>
            <w:div w:id="1944534108">
              <w:marLeft w:val="0"/>
              <w:marRight w:val="0"/>
              <w:marTop w:val="0"/>
              <w:marBottom w:val="0"/>
              <w:divBdr>
                <w:top w:val="none" w:sz="0" w:space="0" w:color="auto"/>
                <w:left w:val="none" w:sz="0" w:space="0" w:color="auto"/>
                <w:bottom w:val="none" w:sz="0" w:space="0" w:color="auto"/>
                <w:right w:val="none" w:sz="0" w:space="0" w:color="auto"/>
              </w:divBdr>
            </w:div>
          </w:divsChild>
        </w:div>
        <w:div w:id="1011951448">
          <w:marLeft w:val="0"/>
          <w:marRight w:val="0"/>
          <w:marTop w:val="0"/>
          <w:marBottom w:val="0"/>
          <w:divBdr>
            <w:top w:val="none" w:sz="0" w:space="0" w:color="auto"/>
            <w:left w:val="none" w:sz="0" w:space="0" w:color="auto"/>
            <w:bottom w:val="none" w:sz="0" w:space="0" w:color="auto"/>
            <w:right w:val="none" w:sz="0" w:space="0" w:color="auto"/>
          </w:divBdr>
        </w:div>
        <w:div w:id="1858960277">
          <w:marLeft w:val="0"/>
          <w:marRight w:val="0"/>
          <w:marTop w:val="0"/>
          <w:marBottom w:val="0"/>
          <w:divBdr>
            <w:top w:val="none" w:sz="0" w:space="0" w:color="auto"/>
            <w:left w:val="none" w:sz="0" w:space="0" w:color="auto"/>
            <w:bottom w:val="none" w:sz="0" w:space="0" w:color="auto"/>
            <w:right w:val="none" w:sz="0" w:space="0" w:color="auto"/>
          </w:divBdr>
        </w:div>
      </w:divsChild>
    </w:div>
    <w:div w:id="1076240633">
      <w:bodyDiv w:val="1"/>
      <w:marLeft w:val="0"/>
      <w:marRight w:val="0"/>
      <w:marTop w:val="0"/>
      <w:marBottom w:val="0"/>
      <w:divBdr>
        <w:top w:val="none" w:sz="0" w:space="0" w:color="auto"/>
        <w:left w:val="none" w:sz="0" w:space="0" w:color="auto"/>
        <w:bottom w:val="none" w:sz="0" w:space="0" w:color="auto"/>
        <w:right w:val="none" w:sz="0" w:space="0" w:color="auto"/>
      </w:divBdr>
    </w:div>
    <w:div w:id="2058234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forms.office.com/pages/responsepage.aspx?id=poOQkdzckUO2gg05kLClnFjQzb5i9aFPoVyUuOFxRcFUQVpXTUY2QTBET1hMVkUxSFZIMEkxRVZQNCQlQCN0PWcu&amp;route=shorturl"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Gilmore.dbc\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478C4D7416150479737123B11A79BAD" ma:contentTypeVersion="15" ma:contentTypeDescription="Create a new document." ma:contentTypeScope="" ma:versionID="60ec87c91f8e0cbda9c8ccbc2fea5b45">
  <xsd:schema xmlns:xsd="http://www.w3.org/2001/XMLSchema" xmlns:xs="http://www.w3.org/2001/XMLSchema" xmlns:p="http://schemas.microsoft.com/office/2006/metadata/properties" xmlns:ns3="4fc5ae23-97eb-4f2a-a5eb-2837bdd507cc" xmlns:ns4="03154f9a-da7f-4123-a963-cee3d52b31a0" targetNamespace="http://schemas.microsoft.com/office/2006/metadata/properties" ma:root="true" ma:fieldsID="a845e029d12ca4848e6d5f8fd1d2dc6d" ns3:_="" ns4:_="">
    <xsd:import namespace="4fc5ae23-97eb-4f2a-a5eb-2837bdd507cc"/>
    <xsd:import namespace="03154f9a-da7f-4123-a963-cee3d52b31a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ServiceLocatio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c5ae23-97eb-4f2a-a5eb-2837bdd507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3154f9a-da7f-4123-a963-cee3d52b31a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4fc5ae23-97eb-4f2a-a5eb-2837bdd507cc" xsi:nil="true"/>
  </documentManagement>
</p:properties>
</file>

<file path=customXml/item4.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Props1.xml><?xml version="1.0" encoding="utf-8"?>
<ds:datastoreItem xmlns:ds="http://schemas.openxmlformats.org/officeDocument/2006/customXml" ds:itemID="{F17FA7F0-F384-4E26-9CBC-5192AB7722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c5ae23-97eb-4f2a-a5eb-2837bdd507cc"/>
    <ds:schemaRef ds:uri="03154f9a-da7f-4123-a963-cee3d52b31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6010DE6-7784-4C39-86E0-237968C2E6B2}">
  <ds:schemaRefs>
    <ds:schemaRef ds:uri="http://schemas.microsoft.com/sharepoint/v3/contenttype/forms"/>
  </ds:schemaRefs>
</ds:datastoreItem>
</file>

<file path=customXml/itemProps3.xml><?xml version="1.0" encoding="utf-8"?>
<ds:datastoreItem xmlns:ds="http://schemas.openxmlformats.org/officeDocument/2006/customXml" ds:itemID="{ADE123BE-A619-42F2-93F1-CE5DEDA694ED}">
  <ds:schemaRefs>
    <ds:schemaRef ds:uri="http://schemas.microsoft.com/office/2006/metadata/properties"/>
    <ds:schemaRef ds:uri="http://schemas.microsoft.com/office/infopath/2007/PartnerControls"/>
    <ds:schemaRef ds:uri="4fc5ae23-97eb-4f2a-a5eb-2837bdd507cc"/>
  </ds:schemaRefs>
</ds:datastoreItem>
</file>

<file path=customXml/itemProps4.xml><?xml version="1.0" encoding="utf-8"?>
<ds:datastoreItem xmlns:ds="http://schemas.openxmlformats.org/officeDocument/2006/customXml" ds:itemID="{D5556A8E-EDDB-4377-B116-C8CBC8EB0571}">
  <ds:schemaRefs>
    <ds:schemaRef ds:uri="urn:schemas-microsoft-com.VSTO2008Demos.ControlsStorage"/>
  </ds:schemaRefs>
</ds:datastoreItem>
</file>

<file path=docProps/app.xml><?xml version="1.0" encoding="utf-8"?>
<Properties xmlns="http://schemas.openxmlformats.org/officeDocument/2006/extended-properties" xmlns:vt="http://schemas.openxmlformats.org/officeDocument/2006/docPropsVTypes">
  <Template>Chem4Word.dotx</Template>
  <TotalTime>57</TotalTime>
  <Pages>7</Pages>
  <Words>1008</Words>
  <Characters>5748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ibit</dc:creator>
  <cp:keywords/>
  <cp:lastModifiedBy>Scott Fowler</cp:lastModifiedBy>
  <cp:revision>9</cp:revision>
  <cp:lastPrinted>2023-08-31T05:59:00Z</cp:lastPrinted>
  <dcterms:created xsi:type="dcterms:W3CDTF">2025-02-26T12:01:00Z</dcterms:created>
  <dcterms:modified xsi:type="dcterms:W3CDTF">2025-03-22T14:08:00Z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0x0101008478C4D7416150479737123B11A79BAD</vt:lpwstr>
  </property>
</Properties>
</file>